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5070981" w:displacedByCustomXml="next"/>
    <w:bookmarkEnd w:id="0" w:displacedByCustomXml="next"/>
    <w:sdt>
      <w:sdtPr>
        <w:id w:val="2117782536"/>
        <w:docPartObj>
          <w:docPartGallery w:val="Cover Pages"/>
          <w:docPartUnique/>
        </w:docPartObj>
      </w:sdtPr>
      <w:sdtContent>
        <w:p w14:paraId="2809F84B" w14:textId="77777777" w:rsidR="000D5D87" w:rsidRDefault="00E9736E">
          <w:r>
            <w:rPr>
              <w:noProof/>
              <w:lang w:eastAsia="pt-BR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68612080" wp14:editId="7128C602">
                    <wp:simplePos x="0" y="0"/>
                    <wp:positionH relativeFrom="page">
                      <wp:posOffset>4676140</wp:posOffset>
                    </wp:positionH>
                    <wp:positionV relativeFrom="page">
                      <wp:posOffset>0</wp:posOffset>
                    </wp:positionV>
                    <wp:extent cx="3113670" cy="10058400"/>
                    <wp:effectExtent l="0" t="0" r="0" b="0"/>
                    <wp:wrapNone/>
                    <wp:docPr id="4" name="Grupo 45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 bwMode="auto">
                            <a:xfrm>
                              <a:off x="0" y="0"/>
                              <a:ext cx="3113670" cy="10058400"/>
                              <a:chOff x="0" y="0"/>
                              <a:chExt cx="3113670" cy="10058400"/>
                            </a:xfrm>
                            <a:solidFill>
                              <a:srgbClr val="B20000"/>
                            </a:solidFill>
                          </wpg:grpSpPr>
                          <wps:wsp>
                            <wps:cNvPr id="1138925472" name="Retângulo 11389254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grpFill/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" name="Retângulo 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grpFill/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" name="Retângulo 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grpFill/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Ano"/>
                                    <w:id w:val="10123410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5-10-29T00:00:00Z">
                                      <w:dateFormat w:val="yyyy"/>
                                      <w:lid w:val="pt-B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435BBEA4" w14:textId="77777777" w:rsidR="00D512A8" w:rsidRDefault="00D512A8">
                                      <w:pPr>
                                        <w:pStyle w:val="SemEspaamento"/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r>
                                        <w:t>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3" name="Retângulo 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grpFill/>
                            </wps:spPr>
                            <wps:txbx>
                              <w:txbxContent>
                                <w:p w14:paraId="70258CB0" w14:textId="366FCE9D" w:rsidR="00D512A8" w:rsidRDefault="00D512A8">
                                  <w:pPr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1FD75563" w14:textId="4DE601CA" w:rsidR="000775A6" w:rsidRDefault="000775A6">
                                  <w:r>
                                    <w:t>Graziela Dilany da Silva</w:t>
                                  </w:r>
                                </w:p>
                                <w:p w14:paraId="6B9324D6" w14:textId="77777777" w:rsidR="00D512A8" w:rsidRDefault="00D512A8">
                                  <w:r>
                                    <w:t>João Lazaro Tavares Vieira</w:t>
                                  </w:r>
                                </w:p>
                                <w:p w14:paraId="06F90AF9" w14:textId="77777777" w:rsidR="00D512A8" w:rsidRDefault="00D512A8">
                                  <w:r>
                                    <w:t>Pedro Henrique Nunes Bueno</w:t>
                                  </w:r>
                                </w:p>
                                <w:p w14:paraId="1B26B539" w14:textId="77777777" w:rsidR="00D512A8" w:rsidRDefault="00D512A8">
                                  <w:r>
                                    <w:t>Samara Stéfani da Silva</w:t>
                                  </w:r>
                                </w:p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Data"/>
                                    <w:id w:val="17244804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5-10-29T00:00:00Z">
                                      <w:dateFormat w:val="d/M/yyyy"/>
                                      <w:lid w:val="pt-B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3702F91D" w14:textId="77777777" w:rsidR="00D512A8" w:rsidRDefault="00D512A8">
                                      <w:pPr>
                                        <w:pStyle w:val="SemEspaamento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t>29/10/2025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68612080" id="Grupo 453" o:spid="_x0000_s1026" style="position:absolute;margin-left:368.2pt;margin-top:0;width:245.15pt;height:11in;z-index:251659264;mso-width-percent:400;mso-height-percent:1000;mso-position-horizontal-relative:page;mso-position-vertical-relative:page;mso-width-percent:400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">
                    <v:rect id="Retângulo 1138925472" o:spid="_x0000_s1027" style="position:absolute;width:1385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" filled="f" stroked="f"/>
                    <v:rect id="Retângulo 1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" filled="f" stroked="f"/>
                    <v:rect 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" filled="f" stroked="f"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  <w:alias w:val="Ano"/>
                              <w:id w:val="10123410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5-10-29T00:00:00Z">
                                <w:dateFormat w:val="yyyy"/>
                                <w:lid w:val="pt-B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35BBEA4" w14:textId="77777777" w:rsidR="00D512A8" w:rsidRDefault="00D512A8">
                                <w:pPr>
                                  <w:pStyle w:val="SemEspaamento"/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r>
                                  <w:t>2025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tângulo 3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" filled="f" stroked="f">
                      <v:textbox inset="28.8pt,14.4pt,14.4pt,14.4pt">
                        <w:txbxContent>
                          <w:p w14:paraId="70258CB0" w14:textId="366FCE9D" w:rsidR="00D512A8" w:rsidRDefault="00D512A8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14:paraId="1FD75563" w14:textId="4DE601CA" w:rsidR="000775A6" w:rsidRDefault="000775A6">
                            <w:r>
                              <w:t>Graziela Dilany da Silva</w:t>
                            </w:r>
                          </w:p>
                          <w:p w14:paraId="6B9324D6" w14:textId="77777777" w:rsidR="00D512A8" w:rsidRDefault="00D512A8">
                            <w:r>
                              <w:t>João Lazaro Tavares Vieira</w:t>
                            </w:r>
                          </w:p>
                          <w:p w14:paraId="06F90AF9" w14:textId="77777777" w:rsidR="00D512A8" w:rsidRDefault="00D512A8">
                            <w:r>
                              <w:t>Pedro Henrique Nunes Bueno</w:t>
                            </w:r>
                          </w:p>
                          <w:p w14:paraId="1B26B539" w14:textId="77777777" w:rsidR="00D512A8" w:rsidRDefault="00D512A8">
                            <w:r>
                              <w:t>Samara Stéfani da Silva</w:t>
                            </w:r>
                          </w:p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Data"/>
                              <w:id w:val="17244804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5-10-29T00:00:00Z">
                                <w:dateFormat w:val="d/M/yyyy"/>
                                <w:lid w:val="pt-B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702F91D" w14:textId="77777777" w:rsidR="00D512A8" w:rsidRDefault="00D512A8">
                                <w:pPr>
                                  <w:pStyle w:val="SemEspaamento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t>29/10/2025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218728CB" w14:textId="77777777" w:rsidR="000D5D87" w:rsidRDefault="00E9736E">
          <w:pPr>
            <w:rPr>
              <w:rFonts w:ascii="Arial" w:hAnsi="Arial" w:cs="Arial"/>
              <w:sz w:val="24"/>
              <w:szCs w:val="24"/>
            </w:rPr>
          </w:pPr>
          <w:r>
            <w:rPr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44413010" wp14:editId="13DDC10A">
                    <wp:simplePos x="0" y="0"/>
                    <wp:positionH relativeFrom="column">
                      <wp:posOffset>4626610</wp:posOffset>
                    </wp:positionH>
                    <wp:positionV relativeFrom="paragraph">
                      <wp:posOffset>3161665</wp:posOffset>
                    </wp:positionV>
                    <wp:extent cx="838200" cy="361950"/>
                    <wp:effectExtent l="57150" t="19050" r="57150" b="76200"/>
                    <wp:wrapNone/>
                    <wp:docPr id="5" name="Retângulo 1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 bwMode="auto">
                            <a:xfrm>
                              <a:off x="0" y="0"/>
                              <a:ext cx="838200" cy="361950"/>
                            </a:xfrm>
                            <a:prstGeom prst="rect">
                              <a:avLst/>
                            </a:prstGeom>
                            <a:solidFill>
                              <a:srgbClr val="111111"/>
                            </a:solidFill>
                            <a:ln>
                              <a:noFill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85E1AA2" w14:textId="77777777" w:rsidR="00D512A8" w:rsidRDefault="00D512A8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PI-||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4413010" id="Retângulo 10" o:spid="_x0000_s1031" style="position:absolute;margin-left:364.3pt;margin-top:248.95pt;width:66pt;height:28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" fillcolor="#111" stroked="f">
                    <v:shadow on="t" color="black" opacity="22937f" origin=",.5" offset="0,.63889mm"/>
                    <v:textbox inset="0,0,0,0">
                      <w:txbxContent>
                        <w:p w14:paraId="285E1AA2" w14:textId="77777777" w:rsidR="00D512A8" w:rsidRDefault="00D512A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40"/>
                              <w:szCs w:val="40"/>
                            </w:rPr>
                            <w:t>PI-||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noProof/>
              <w:lang w:eastAsia="pt-BR"/>
            </w:rPr>
            <w:drawing>
              <wp:anchor distT="0" distB="0" distL="114300" distR="114300" simplePos="0" relativeHeight="251660288" behindDoc="0" locked="0" layoutInCell="0" allowOverlap="1" wp14:anchorId="3D434D56" wp14:editId="59FAB8A1">
                <wp:simplePos x="0" y="0"/>
                <wp:positionH relativeFrom="page">
                  <wp:posOffset>1784350</wp:posOffset>
                </wp:positionH>
                <wp:positionV relativeFrom="page">
                  <wp:posOffset>3891915</wp:posOffset>
                </wp:positionV>
                <wp:extent cx="5577840" cy="3136900"/>
                <wp:effectExtent l="0" t="0" r="3810" b="6350"/>
                <wp:wrapNone/>
                <wp:docPr id="6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4" name="Imagem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577840" cy="3136900"/>
                        </a:xfrm>
                        <a:prstGeom prst="rect">
                          <a:avLst/>
                        </a:prstGeom>
                        <a:ln w="12700"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289D0E8" wp14:editId="7C2014A4">
                    <wp:simplePos x="0" y="0"/>
                    <wp:positionH relativeFrom="column">
                      <wp:posOffset>2366985</wp:posOffset>
                    </wp:positionH>
                    <wp:positionV relativeFrom="paragraph">
                      <wp:posOffset>4577715</wp:posOffset>
                    </wp:positionV>
                    <wp:extent cx="2990850" cy="1320800"/>
                    <wp:effectExtent l="3175" t="3175" r="3175" b="3175"/>
                    <wp:wrapNone/>
                    <wp:docPr id="7" name="Caixa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 bwMode="auto">
                            <a:xfrm>
                              <a:off x="0" y="0"/>
                              <a:ext cx="2990849" cy="132079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AEE682F" w14:textId="77777777" w:rsidR="00D512A8" w:rsidRDefault="00D512A8">
                                <w:pPr>
                                  <w:rPr>
                                    <w:rFonts w:ascii="Arial" w:hAnsi="Arial" w:cs="Arial"/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5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56"/>
                                  </w:rPr>
                                  <w:t>FatecER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0289D0E8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" o:spid="_x0000_s1032" type="#_x0000_t202" style="position:absolute;margin-left:186.4pt;margin-top:360.45pt;width:235.5pt;height:10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" filled="f" stroked="f" strokeweight=".5pt">
                    <v:textbox>
                      <w:txbxContent>
                        <w:p w14:paraId="0AEE682F" w14:textId="77777777" w:rsidR="00D512A8" w:rsidRDefault="00D512A8"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</w:rPr>
                            <w:t>FatecER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75C4D8E7" wp14:editId="1BC21A78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2514600</wp:posOffset>
                        </wp:positionV>
                      </mc:Fallback>
                    </mc:AlternateContent>
                    <wp:extent cx="6970395" cy="721360"/>
                    <wp:effectExtent l="0" t="0" r="15240" b="21590"/>
                    <wp:wrapNone/>
                    <wp:docPr id="8" name="Retângu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72136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ítulo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104E5754" w14:textId="77777777" w:rsidR="00D512A8" w:rsidRDefault="00D512A8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PLANO DE TESTE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75C4D8E7" id="Retângulo 16" o:spid="_x0000_s1033" style="position:absolute;margin-left:0;margin-top:0;width:548.85pt;height:56.8pt;z-index:251661312;visibility:visible;mso-wrap-style:square;mso-width-percent:900;mso-height-percent:0;mso-top-percent:250;mso-wrap-distance-left:9pt;mso-wrap-distance-top:0;mso-wrap-distance-right:9pt;mso-wrap-distance-bottom:0;mso-position-horizontal:left;mso-position-horizontal-relative:page;mso-position-vertical-relative:page;mso-width-percent:900;mso-height-percent:0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" o:allowincell="f" fillcolor="black [3213]" strokecolor="black [3213]" strokeweight="1.5pt">
                    <v:textbox inset="14.4pt,,14.4pt">
                      <w:txbxContent>
                        <w:sdt>
                          <w:sdtPr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  <w:alias w:val="Título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104E5754" w14:textId="77777777" w:rsidR="00D512A8" w:rsidRDefault="00D512A8">
                              <w:pPr>
                                <w:pStyle w:val="SemEspaamento"/>
                                <w:jc w:val="right"/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t>PLANO DE TESTE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rFonts w:ascii="Arial" w:hAnsi="Arial" w:cs="Arial"/>
              <w:b/>
              <w:sz w:val="24"/>
              <w:szCs w:val="24"/>
            </w:rPr>
            <w:br w:type="page" w:clear="all"/>
          </w:r>
        </w:p>
      </w:sdtContent>
    </w:sdt>
    <w:p w14:paraId="5934BB87" w14:textId="77777777" w:rsidR="000D5D87" w:rsidRDefault="00E9736E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br/>
        <w:t>FatecER</w:t>
      </w:r>
      <w:r>
        <w:rPr>
          <w:rFonts w:ascii="Arial" w:hAnsi="Arial" w:cs="Arial"/>
          <w:b/>
          <w:sz w:val="24"/>
          <w:szCs w:val="24"/>
        </w:rPr>
        <w:br/>
      </w:r>
      <w:r>
        <w:rPr>
          <w:rFonts w:ascii="Arial" w:hAnsi="Arial" w:cs="Arial"/>
          <w:b/>
          <w:sz w:val="24"/>
          <w:szCs w:val="24"/>
        </w:rPr>
        <w:br/>
        <w:t>Versão 3.0</w:t>
      </w:r>
    </w:p>
    <w:p w14:paraId="570B0455" w14:textId="77777777" w:rsidR="000D5D87" w:rsidRDefault="00E9736E">
      <w:pPr>
        <w:pStyle w:val="Ttulo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Histórico das Alterações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1134"/>
        <w:gridCol w:w="3969"/>
        <w:gridCol w:w="2838"/>
      </w:tblGrid>
      <w:tr w:rsidR="000D5D87" w14:paraId="416A16AC" w14:textId="77777777">
        <w:trPr>
          <w:jc w:val="center"/>
        </w:trPr>
        <w:tc>
          <w:tcPr>
            <w:tcW w:w="1980" w:type="dxa"/>
          </w:tcPr>
          <w:p w14:paraId="5CB205FF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Data</w:t>
            </w:r>
          </w:p>
        </w:tc>
        <w:tc>
          <w:tcPr>
            <w:tcW w:w="1134" w:type="dxa"/>
          </w:tcPr>
          <w:p w14:paraId="349CEEAA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Versão</w:t>
            </w:r>
          </w:p>
        </w:tc>
        <w:tc>
          <w:tcPr>
            <w:tcW w:w="3969" w:type="dxa"/>
          </w:tcPr>
          <w:p w14:paraId="037CC03C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  <w:tc>
          <w:tcPr>
            <w:tcW w:w="2838" w:type="dxa"/>
          </w:tcPr>
          <w:p w14:paraId="63E7746B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Autor(a)</w:t>
            </w:r>
          </w:p>
        </w:tc>
      </w:tr>
      <w:tr w:rsidR="000D5D87" w14:paraId="4C3B7E91" w14:textId="77777777">
        <w:trPr>
          <w:jc w:val="center"/>
        </w:trPr>
        <w:tc>
          <w:tcPr>
            <w:tcW w:w="1980" w:type="dxa"/>
          </w:tcPr>
          <w:p w14:paraId="1DF48A3F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29/10/2025</w:t>
            </w:r>
          </w:p>
        </w:tc>
        <w:tc>
          <w:tcPr>
            <w:tcW w:w="1134" w:type="dxa"/>
          </w:tcPr>
          <w:p w14:paraId="49684A7C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0.1</w:t>
            </w:r>
          </w:p>
        </w:tc>
        <w:tc>
          <w:tcPr>
            <w:tcW w:w="3969" w:type="dxa"/>
          </w:tcPr>
          <w:p w14:paraId="40FE4858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Testes iniciais</w:t>
            </w:r>
          </w:p>
        </w:tc>
        <w:tc>
          <w:tcPr>
            <w:tcW w:w="2838" w:type="dxa"/>
          </w:tcPr>
          <w:p w14:paraId="762A34E0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Samara S.</w:t>
            </w:r>
          </w:p>
        </w:tc>
      </w:tr>
      <w:tr w:rsidR="000D5D87" w14:paraId="0FE8B32A" w14:textId="77777777">
        <w:trPr>
          <w:jc w:val="center"/>
        </w:trPr>
        <w:tc>
          <w:tcPr>
            <w:tcW w:w="1980" w:type="dxa"/>
          </w:tcPr>
          <w:p w14:paraId="217370FF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05/11/2025</w:t>
            </w:r>
          </w:p>
        </w:tc>
        <w:tc>
          <w:tcPr>
            <w:tcW w:w="1134" w:type="dxa"/>
          </w:tcPr>
          <w:p w14:paraId="64C2A4D3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0.2</w:t>
            </w:r>
          </w:p>
        </w:tc>
        <w:tc>
          <w:tcPr>
            <w:tcW w:w="3969" w:type="dxa"/>
          </w:tcPr>
          <w:p w14:paraId="1A3A29B7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Implementação de Cronograma</w:t>
            </w:r>
          </w:p>
        </w:tc>
        <w:tc>
          <w:tcPr>
            <w:tcW w:w="2838" w:type="dxa"/>
          </w:tcPr>
          <w:p w14:paraId="445F1D02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Samara S.</w:t>
            </w:r>
          </w:p>
        </w:tc>
      </w:tr>
      <w:tr w:rsidR="000D5D87" w14:paraId="1FB5EFA5" w14:textId="77777777">
        <w:trPr>
          <w:trHeight w:val="331"/>
          <w:jc w:val="center"/>
        </w:trPr>
        <w:tc>
          <w:tcPr>
            <w:tcW w:w="1980" w:type="dxa"/>
          </w:tcPr>
          <w:p w14:paraId="6D2E1923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12/11/2025</w:t>
            </w:r>
          </w:p>
        </w:tc>
        <w:tc>
          <w:tcPr>
            <w:tcW w:w="1134" w:type="dxa"/>
          </w:tcPr>
          <w:p w14:paraId="1C874D7A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0.3</w:t>
            </w:r>
          </w:p>
        </w:tc>
        <w:tc>
          <w:tcPr>
            <w:tcW w:w="3969" w:type="dxa"/>
          </w:tcPr>
          <w:p w14:paraId="0DB3FB3E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Testes de interface </w:t>
            </w:r>
          </w:p>
        </w:tc>
        <w:tc>
          <w:tcPr>
            <w:tcW w:w="2838" w:type="dxa"/>
          </w:tcPr>
          <w:p w14:paraId="4CBA3CA9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Samara S.</w:t>
            </w:r>
          </w:p>
        </w:tc>
      </w:tr>
      <w:tr w:rsidR="000D5D87" w14:paraId="4B824D87" w14:textId="77777777">
        <w:trPr>
          <w:trHeight w:val="331"/>
          <w:jc w:val="center"/>
        </w:trPr>
        <w:tc>
          <w:tcPr>
            <w:tcW w:w="1980" w:type="dxa"/>
          </w:tcPr>
          <w:p w14:paraId="21B75506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19/11/2025</w:t>
            </w:r>
          </w:p>
        </w:tc>
        <w:tc>
          <w:tcPr>
            <w:tcW w:w="1134" w:type="dxa"/>
          </w:tcPr>
          <w:p w14:paraId="114596FB" w14:textId="77777777" w:rsidR="000D5D87" w:rsidRDefault="00C81E7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0.4</w:t>
            </w:r>
          </w:p>
        </w:tc>
        <w:tc>
          <w:tcPr>
            <w:tcW w:w="3969" w:type="dxa"/>
          </w:tcPr>
          <w:p w14:paraId="35BDDFD2" w14:textId="77777777" w:rsidR="000D5D87" w:rsidRDefault="00C81E7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Testes de interface</w:t>
            </w:r>
          </w:p>
        </w:tc>
        <w:tc>
          <w:tcPr>
            <w:tcW w:w="2838" w:type="dxa"/>
          </w:tcPr>
          <w:p w14:paraId="50403D73" w14:textId="77777777" w:rsidR="000D5D87" w:rsidRDefault="00C81E7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Samara S.</w:t>
            </w:r>
          </w:p>
        </w:tc>
      </w:tr>
    </w:tbl>
    <w:p w14:paraId="60E50B55" w14:textId="77777777" w:rsidR="000D5D87" w:rsidRDefault="00E9736E">
      <w:pPr>
        <w:pStyle w:val="Ttulo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1 - Introdução</w:t>
      </w:r>
    </w:p>
    <w:p w14:paraId="4DF0AD2C" w14:textId="77777777" w:rsidR="000D5D87" w:rsidRPr="008D45F1" w:rsidRDefault="00E9736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rial" w:hAnsi="Arial" w:cs="Arial"/>
          <w:szCs w:val="24"/>
          <w:u w:val="single"/>
        </w:rPr>
      </w:pPr>
      <w:r>
        <w:rPr>
          <w:rFonts w:ascii="Arial" w:eastAsia="Arial" w:hAnsi="Arial" w:cs="Arial"/>
          <w:sz w:val="24"/>
          <w:szCs w:val="24"/>
        </w:rPr>
        <w:t>Este documento apresenta o Plano de Testes para o Sistema de Eleição de Representantes de Turma. O objetivo deste plano é definir a estratégia, o escopo, os recursos e as atividades necessárias para garantir a qualidade, a confiabilidade e o correto funcionamento do sistema antes de sua disponibilização aos usuários.</w:t>
      </w:r>
    </w:p>
    <w:p w14:paraId="25303D0A" w14:textId="77777777" w:rsidR="000D5D87" w:rsidRDefault="00E9736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rial" w:hAnsi="Arial" w:cs="Arial"/>
          <w:szCs w:val="24"/>
        </w:rPr>
      </w:pPr>
      <w:r>
        <w:rPr>
          <w:rFonts w:ascii="Arial" w:eastAsia="Arial" w:hAnsi="Arial" w:cs="Arial"/>
          <w:sz w:val="24"/>
          <w:szCs w:val="24"/>
        </w:rPr>
        <w:t>O sistema foi desenvolvido para modernizar e facilitar o processo de votação acadêmica, oferecendo uma plataforma segura, transparente e intuitiva para a eleição dos representantes de classe. Para assegurar que todas as funcionalidades atendam aos requisitos estabelecidos, este plano contempla diversos tipos de testes, incluindo:</w:t>
      </w:r>
    </w:p>
    <w:p w14:paraId="46A26A1F" w14:textId="77777777" w:rsidR="000D5D87" w:rsidRDefault="00E9736E">
      <w:pPr>
        <w:pStyle w:val="PargrafodaLista"/>
        <w:numPr>
          <w:ilvl w:val="0"/>
          <w:numId w:val="1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rial" w:hAnsi="Arial" w:cs="Arial"/>
          <w:szCs w:val="24"/>
        </w:rPr>
      </w:pPr>
      <w:r>
        <w:rPr>
          <w:rFonts w:ascii="Arial" w:eastAsia="Arial" w:hAnsi="Arial" w:cs="Arial"/>
          <w:sz w:val="24"/>
          <w:szCs w:val="24"/>
        </w:rPr>
        <w:t>Testes Funcionais, para verificar se todas as funcionalidades operam conforme especificado.</w:t>
      </w:r>
    </w:p>
    <w:p w14:paraId="5FCDF7A8" w14:textId="77777777" w:rsidR="000D5D87" w:rsidRDefault="00E9736E">
      <w:pPr>
        <w:pStyle w:val="PargrafodaLista"/>
        <w:numPr>
          <w:ilvl w:val="0"/>
          <w:numId w:val="1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rial" w:hAnsi="Arial" w:cs="Arial"/>
          <w:szCs w:val="24"/>
        </w:rPr>
      </w:pPr>
      <w:r>
        <w:rPr>
          <w:rFonts w:ascii="Arial" w:eastAsia="Arial" w:hAnsi="Arial" w:cs="Arial"/>
          <w:sz w:val="24"/>
          <w:szCs w:val="24"/>
        </w:rPr>
        <w:t>Testes de Interface, para avaliar a usabilidade, navegação e experiência do usuário.</w:t>
      </w:r>
    </w:p>
    <w:p w14:paraId="7BA2E469" w14:textId="77777777" w:rsidR="000D5D87" w:rsidRDefault="00E9736E">
      <w:pPr>
        <w:pStyle w:val="PargrafodaLista"/>
        <w:numPr>
          <w:ilvl w:val="0"/>
          <w:numId w:val="1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rial" w:hAnsi="Arial" w:cs="Arial"/>
          <w:szCs w:val="24"/>
        </w:rPr>
      </w:pPr>
      <w:r>
        <w:rPr>
          <w:rFonts w:ascii="Arial" w:eastAsia="Arial" w:hAnsi="Arial" w:cs="Arial"/>
          <w:sz w:val="24"/>
          <w:szCs w:val="24"/>
        </w:rPr>
        <w:t>Testes de Segurança, garantindo proteção dos dados, autenticação adequada e integridade dos votos.</w:t>
      </w:r>
    </w:p>
    <w:p w14:paraId="33217E11" w14:textId="77777777" w:rsidR="000D5D87" w:rsidRDefault="00E9736E">
      <w:pPr>
        <w:pStyle w:val="PargrafodaLista"/>
        <w:numPr>
          <w:ilvl w:val="0"/>
          <w:numId w:val="1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rial" w:hAnsi="Arial" w:cs="Arial"/>
          <w:szCs w:val="24"/>
        </w:rPr>
      </w:pPr>
      <w:r>
        <w:rPr>
          <w:rFonts w:ascii="Arial" w:eastAsia="Arial" w:hAnsi="Arial" w:cs="Arial"/>
          <w:sz w:val="24"/>
          <w:szCs w:val="24"/>
        </w:rPr>
        <w:t>Testes de Desempenho, para medir a resposta do sistema sob diferentes cargas de uso.</w:t>
      </w:r>
    </w:p>
    <w:p w14:paraId="26EE17A3" w14:textId="77777777" w:rsidR="000D5D87" w:rsidRDefault="00E9736E">
      <w:pPr>
        <w:pStyle w:val="PargrafodaLista"/>
        <w:numPr>
          <w:ilvl w:val="0"/>
          <w:numId w:val="1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rial" w:hAnsi="Arial" w:cs="Arial"/>
          <w:szCs w:val="24"/>
        </w:rPr>
      </w:pPr>
      <w:r>
        <w:rPr>
          <w:rFonts w:ascii="Arial" w:eastAsia="Arial" w:hAnsi="Arial" w:cs="Arial"/>
          <w:sz w:val="24"/>
          <w:szCs w:val="24"/>
        </w:rPr>
        <w:t>Testes de Integração, a fim de validar a comunicação entre os módulos e serviços do sistema.</w:t>
      </w:r>
    </w:p>
    <w:p w14:paraId="170D8A4E" w14:textId="77777777" w:rsidR="000D5D87" w:rsidRDefault="00E9736E">
      <w:pPr>
        <w:pStyle w:val="PargrafodaLista"/>
        <w:numPr>
          <w:ilvl w:val="0"/>
          <w:numId w:val="1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rial" w:hAnsi="Arial" w:cs="Arial"/>
          <w:szCs w:val="24"/>
        </w:rPr>
      </w:pPr>
      <w:r>
        <w:rPr>
          <w:rFonts w:ascii="Arial" w:eastAsia="Arial" w:hAnsi="Arial" w:cs="Arial"/>
          <w:sz w:val="24"/>
          <w:szCs w:val="24"/>
        </w:rPr>
        <w:t>Testes de Regressão, assegurando que novas implementações não afetem funcionalidades já existentes.</w:t>
      </w:r>
    </w:p>
    <w:p w14:paraId="7D7F8DC0" w14:textId="77777777" w:rsidR="000D5D87" w:rsidRDefault="000D5D87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216E0087" w14:textId="77777777" w:rsidR="000D5D87" w:rsidRDefault="00E9736E">
      <w:pPr>
        <w:pStyle w:val="Ttulo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2 - Requisitos a Testar</w:t>
      </w:r>
    </w:p>
    <w:p w14:paraId="1417059A" w14:textId="77777777" w:rsidR="000D5D87" w:rsidRDefault="00E9736E" w:rsidP="32B1989A">
      <w:pPr>
        <w:pStyle w:val="Ttulo3"/>
        <w:rPr>
          <w:rFonts w:ascii="Arial" w:hAnsi="Arial" w:cs="Arial"/>
          <w:color w:val="auto"/>
          <w:sz w:val="24"/>
          <w:szCs w:val="24"/>
        </w:rPr>
      </w:pPr>
      <w:r w:rsidRPr="32B1989A">
        <w:rPr>
          <w:rFonts w:ascii="Arial" w:hAnsi="Arial" w:cs="Arial"/>
          <w:color w:val="auto"/>
          <w:sz w:val="24"/>
          <w:szCs w:val="24"/>
        </w:rPr>
        <w:t>Casos de uso: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627"/>
        <w:gridCol w:w="4284"/>
      </w:tblGrid>
      <w:tr w:rsidR="000D5D87" w14:paraId="70674AA6" w14:textId="77777777">
        <w:trPr>
          <w:jc w:val="center"/>
        </w:trPr>
        <w:tc>
          <w:tcPr>
            <w:tcW w:w="5627" w:type="dxa"/>
          </w:tcPr>
          <w:p w14:paraId="523E8E28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Identificador do caso de uso</w:t>
            </w:r>
          </w:p>
        </w:tc>
        <w:tc>
          <w:tcPr>
            <w:tcW w:w="4284" w:type="dxa"/>
          </w:tcPr>
          <w:p w14:paraId="44E06AA0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Nome do caso de uso</w:t>
            </w:r>
          </w:p>
        </w:tc>
      </w:tr>
      <w:tr w:rsidR="000D5D87" w14:paraId="3FEF72AD" w14:textId="77777777">
        <w:trPr>
          <w:trHeight w:val="247"/>
          <w:jc w:val="center"/>
        </w:trPr>
        <w:tc>
          <w:tcPr>
            <w:tcW w:w="5627" w:type="dxa"/>
          </w:tcPr>
          <w:p w14:paraId="45A7A9EE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 UC1</w:t>
            </w:r>
          </w:p>
        </w:tc>
        <w:tc>
          <w:tcPr>
            <w:tcW w:w="4284" w:type="dxa"/>
          </w:tcPr>
          <w:p w14:paraId="4C2EF164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Autenticação e acesso </w:t>
            </w:r>
          </w:p>
        </w:tc>
      </w:tr>
      <w:tr w:rsidR="000D5D87" w14:paraId="06799D6B" w14:textId="77777777">
        <w:trPr>
          <w:trHeight w:val="276"/>
          <w:jc w:val="center"/>
        </w:trPr>
        <w:tc>
          <w:tcPr>
            <w:tcW w:w="5627" w:type="dxa"/>
            <w:vMerge w:val="restart"/>
          </w:tcPr>
          <w:p w14:paraId="600F3F85" w14:textId="77777777" w:rsidR="000D5D87" w:rsidRDefault="00E9736E">
            <w:pPr>
              <w:tabs>
                <w:tab w:val="left" w:pos="3851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 Uc2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</w:p>
        </w:tc>
        <w:tc>
          <w:tcPr>
            <w:tcW w:w="4284" w:type="dxa"/>
            <w:vMerge w:val="restart"/>
          </w:tcPr>
          <w:p w14:paraId="4404C801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Acessar página Principal</w:t>
            </w:r>
          </w:p>
        </w:tc>
      </w:tr>
      <w:tr w:rsidR="000D5D87" w14:paraId="39E5076C" w14:textId="77777777">
        <w:trPr>
          <w:trHeight w:val="276"/>
          <w:jc w:val="center"/>
        </w:trPr>
        <w:tc>
          <w:tcPr>
            <w:tcW w:w="5627" w:type="dxa"/>
            <w:vMerge w:val="restart"/>
          </w:tcPr>
          <w:p w14:paraId="0298B731" w14:textId="77777777" w:rsidR="000D5D87" w:rsidRDefault="00E9736E">
            <w:pPr>
              <w:tabs>
                <w:tab w:val="left" w:pos="3851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 Uc3</w:t>
            </w:r>
          </w:p>
        </w:tc>
        <w:tc>
          <w:tcPr>
            <w:tcW w:w="4284" w:type="dxa"/>
            <w:vMerge w:val="restart"/>
          </w:tcPr>
          <w:p w14:paraId="37B87173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Eleições Ativas</w:t>
            </w:r>
          </w:p>
        </w:tc>
      </w:tr>
      <w:tr w:rsidR="000D5D87" w14:paraId="7C279B83" w14:textId="77777777">
        <w:trPr>
          <w:trHeight w:val="276"/>
          <w:jc w:val="center"/>
        </w:trPr>
        <w:tc>
          <w:tcPr>
            <w:tcW w:w="5627" w:type="dxa"/>
            <w:vMerge w:val="restart"/>
          </w:tcPr>
          <w:p w14:paraId="225A7F05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 Uc4</w:t>
            </w:r>
          </w:p>
        </w:tc>
        <w:tc>
          <w:tcPr>
            <w:tcW w:w="4284" w:type="dxa"/>
            <w:vMerge w:val="restart"/>
          </w:tcPr>
          <w:p w14:paraId="04C7B2EB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Realizar Cadastro para Candidatura</w:t>
            </w:r>
          </w:p>
        </w:tc>
      </w:tr>
      <w:tr w:rsidR="000D5D87" w14:paraId="2FA26DC2" w14:textId="77777777">
        <w:trPr>
          <w:trHeight w:val="276"/>
          <w:jc w:val="center"/>
        </w:trPr>
        <w:tc>
          <w:tcPr>
            <w:tcW w:w="5627" w:type="dxa"/>
            <w:vMerge w:val="restart"/>
          </w:tcPr>
          <w:p w14:paraId="1685EEFF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 Uc5</w:t>
            </w:r>
          </w:p>
        </w:tc>
        <w:tc>
          <w:tcPr>
            <w:tcW w:w="4284" w:type="dxa"/>
            <w:vMerge w:val="restart"/>
          </w:tcPr>
          <w:p w14:paraId="2B2E7099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Realizar Voto </w:t>
            </w:r>
          </w:p>
        </w:tc>
      </w:tr>
      <w:tr w:rsidR="000D5D87" w14:paraId="0635868E" w14:textId="77777777">
        <w:trPr>
          <w:trHeight w:val="276"/>
          <w:jc w:val="center"/>
        </w:trPr>
        <w:tc>
          <w:tcPr>
            <w:tcW w:w="5627" w:type="dxa"/>
            <w:vMerge w:val="restart"/>
          </w:tcPr>
          <w:p w14:paraId="05596C98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 Uc6</w:t>
            </w:r>
          </w:p>
        </w:tc>
        <w:tc>
          <w:tcPr>
            <w:tcW w:w="4284" w:type="dxa"/>
            <w:vMerge w:val="restart"/>
          </w:tcPr>
          <w:p w14:paraId="52A7B0C6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Ver Votações em Andamento</w:t>
            </w:r>
          </w:p>
        </w:tc>
      </w:tr>
      <w:tr w:rsidR="000D5D87" w14:paraId="695F9DDE" w14:textId="77777777">
        <w:trPr>
          <w:trHeight w:val="276"/>
          <w:jc w:val="center"/>
        </w:trPr>
        <w:tc>
          <w:tcPr>
            <w:tcW w:w="5627" w:type="dxa"/>
            <w:vMerge w:val="restart"/>
          </w:tcPr>
          <w:p w14:paraId="4E77BB45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 Uc7</w:t>
            </w:r>
          </w:p>
        </w:tc>
        <w:tc>
          <w:tcPr>
            <w:tcW w:w="4284" w:type="dxa"/>
            <w:vMerge w:val="restart"/>
          </w:tcPr>
          <w:p w14:paraId="62581D0E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Acessar Dashboard Administrativo</w:t>
            </w:r>
          </w:p>
        </w:tc>
      </w:tr>
      <w:tr w:rsidR="000D5D87" w14:paraId="143CBB16" w14:textId="77777777">
        <w:trPr>
          <w:trHeight w:val="276"/>
          <w:jc w:val="center"/>
        </w:trPr>
        <w:tc>
          <w:tcPr>
            <w:tcW w:w="5627" w:type="dxa"/>
            <w:vMerge w:val="restart"/>
          </w:tcPr>
          <w:p w14:paraId="14382A30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 Uc8</w:t>
            </w:r>
          </w:p>
        </w:tc>
        <w:tc>
          <w:tcPr>
            <w:tcW w:w="4284" w:type="dxa"/>
            <w:vMerge w:val="restart"/>
          </w:tcPr>
          <w:p w14:paraId="49B7336D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Criar Nova Eleição</w:t>
            </w:r>
          </w:p>
        </w:tc>
      </w:tr>
      <w:tr w:rsidR="000D5D87" w14:paraId="14AFB870" w14:textId="77777777">
        <w:trPr>
          <w:trHeight w:val="276"/>
          <w:jc w:val="center"/>
        </w:trPr>
        <w:tc>
          <w:tcPr>
            <w:tcW w:w="5627" w:type="dxa"/>
            <w:vMerge w:val="restart"/>
          </w:tcPr>
          <w:p w14:paraId="78E1F057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Id Uc9</w:t>
            </w:r>
          </w:p>
        </w:tc>
        <w:tc>
          <w:tcPr>
            <w:tcW w:w="4284" w:type="dxa"/>
            <w:vMerge w:val="restart"/>
          </w:tcPr>
          <w:p w14:paraId="0ECE2009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Cancelar ou Excluir Eleição</w:t>
            </w:r>
          </w:p>
        </w:tc>
      </w:tr>
      <w:tr w:rsidR="000D5D87" w14:paraId="547EB2F6" w14:textId="77777777">
        <w:trPr>
          <w:trHeight w:val="276"/>
          <w:jc w:val="center"/>
        </w:trPr>
        <w:tc>
          <w:tcPr>
            <w:tcW w:w="5627" w:type="dxa"/>
            <w:vMerge w:val="restart"/>
          </w:tcPr>
          <w:p w14:paraId="344358E2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 Uc10</w:t>
            </w:r>
          </w:p>
        </w:tc>
        <w:tc>
          <w:tcPr>
            <w:tcW w:w="4284" w:type="dxa"/>
            <w:vMerge w:val="restart"/>
          </w:tcPr>
          <w:p w14:paraId="16B5B8C9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Listar candidatos registrados no Painel</w:t>
            </w:r>
          </w:p>
        </w:tc>
      </w:tr>
      <w:tr w:rsidR="00B71D49" w14:paraId="61362EFE" w14:textId="77777777">
        <w:trPr>
          <w:trHeight w:val="276"/>
          <w:jc w:val="center"/>
        </w:trPr>
        <w:tc>
          <w:tcPr>
            <w:tcW w:w="5627" w:type="dxa"/>
          </w:tcPr>
          <w:p w14:paraId="1BA46D33" w14:textId="77777777" w:rsidR="00B71D49" w:rsidRDefault="00B71D4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 Uc11</w:t>
            </w:r>
          </w:p>
        </w:tc>
        <w:tc>
          <w:tcPr>
            <w:tcW w:w="4284" w:type="dxa"/>
          </w:tcPr>
          <w:p w14:paraId="0DFDEB3D" w14:textId="77777777" w:rsidR="00B71D49" w:rsidRDefault="00C22C3F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Listar Alunos registrados no Painel</w:t>
            </w:r>
          </w:p>
        </w:tc>
      </w:tr>
      <w:tr w:rsidR="0049069E" w14:paraId="72DCB02C" w14:textId="77777777">
        <w:trPr>
          <w:trHeight w:val="276"/>
          <w:jc w:val="center"/>
        </w:trPr>
        <w:tc>
          <w:tcPr>
            <w:tcW w:w="5627" w:type="dxa"/>
          </w:tcPr>
          <w:p w14:paraId="76B5AA13" w14:textId="77777777" w:rsidR="0049069E" w:rsidRDefault="0049069E" w:rsidP="0049069E">
            <w:pPr>
              <w:tabs>
                <w:tab w:val="left" w:pos="102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 Uc12</w:t>
            </w:r>
          </w:p>
        </w:tc>
        <w:tc>
          <w:tcPr>
            <w:tcW w:w="4284" w:type="dxa"/>
          </w:tcPr>
          <w:p w14:paraId="324A9902" w14:textId="77777777" w:rsidR="0049069E" w:rsidRDefault="0049069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Eleições Ativas</w:t>
            </w:r>
          </w:p>
        </w:tc>
      </w:tr>
      <w:tr w:rsidR="0049069E" w14:paraId="763F4E5A" w14:textId="77777777">
        <w:trPr>
          <w:trHeight w:val="276"/>
          <w:jc w:val="center"/>
        </w:trPr>
        <w:tc>
          <w:tcPr>
            <w:tcW w:w="5627" w:type="dxa"/>
          </w:tcPr>
          <w:p w14:paraId="175F8F02" w14:textId="77777777" w:rsidR="0049069E" w:rsidRDefault="0049069E" w:rsidP="0049069E">
            <w:pPr>
              <w:tabs>
                <w:tab w:val="left" w:pos="102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 Uc13</w:t>
            </w:r>
          </w:p>
        </w:tc>
        <w:tc>
          <w:tcPr>
            <w:tcW w:w="4284" w:type="dxa"/>
          </w:tcPr>
          <w:p w14:paraId="47FDFF7E" w14:textId="77777777" w:rsidR="0049069E" w:rsidRDefault="0049069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Vencedores</w:t>
            </w:r>
          </w:p>
        </w:tc>
      </w:tr>
      <w:tr w:rsidR="004F1904" w14:paraId="330EA09D" w14:textId="77777777">
        <w:trPr>
          <w:trHeight w:val="276"/>
          <w:jc w:val="center"/>
        </w:trPr>
        <w:tc>
          <w:tcPr>
            <w:tcW w:w="5627" w:type="dxa"/>
          </w:tcPr>
          <w:p w14:paraId="75ADBAC5" w14:textId="77777777" w:rsidR="004F1904" w:rsidRDefault="004F1904" w:rsidP="0049069E">
            <w:pPr>
              <w:tabs>
                <w:tab w:val="left" w:pos="102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 Uc14</w:t>
            </w:r>
          </w:p>
        </w:tc>
        <w:tc>
          <w:tcPr>
            <w:tcW w:w="4284" w:type="dxa"/>
          </w:tcPr>
          <w:p w14:paraId="24E2FCF2" w14:textId="77777777" w:rsidR="004F1904" w:rsidRDefault="004F1904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Atas das Eleições</w:t>
            </w:r>
          </w:p>
        </w:tc>
      </w:tr>
    </w:tbl>
    <w:p w14:paraId="53347290" w14:textId="77777777" w:rsidR="000D5D87" w:rsidRDefault="00E9736E" w:rsidP="32B1989A">
      <w:pPr>
        <w:pStyle w:val="Ttulo3"/>
        <w:rPr>
          <w:rFonts w:ascii="Arial" w:hAnsi="Arial" w:cs="Arial"/>
          <w:color w:val="auto"/>
          <w:sz w:val="24"/>
          <w:szCs w:val="24"/>
        </w:rPr>
      </w:pPr>
      <w:r w:rsidRPr="32B1989A">
        <w:rPr>
          <w:rFonts w:ascii="Arial" w:hAnsi="Arial" w:cs="Arial"/>
          <w:color w:val="auto"/>
          <w:sz w:val="24"/>
          <w:szCs w:val="24"/>
        </w:rPr>
        <w:t>Requisitos não-funcionais:</w:t>
      </w: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4406"/>
        <w:gridCol w:w="5561"/>
      </w:tblGrid>
      <w:tr w:rsidR="000D5D87" w14:paraId="3D92E93F" w14:textId="77777777">
        <w:tc>
          <w:tcPr>
            <w:tcW w:w="4406" w:type="dxa"/>
          </w:tcPr>
          <w:p w14:paraId="1E1BDBC0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Identificador do requisito</w:t>
            </w:r>
          </w:p>
        </w:tc>
        <w:tc>
          <w:tcPr>
            <w:tcW w:w="5561" w:type="dxa"/>
          </w:tcPr>
          <w:p w14:paraId="2DCA1BA2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Nome do requisito</w:t>
            </w:r>
          </w:p>
        </w:tc>
      </w:tr>
      <w:tr w:rsidR="000D5D87" w14:paraId="148E409F" w14:textId="77777777">
        <w:tc>
          <w:tcPr>
            <w:tcW w:w="4406" w:type="dxa"/>
          </w:tcPr>
          <w:p w14:paraId="480AF618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 req1</w:t>
            </w:r>
          </w:p>
        </w:tc>
        <w:tc>
          <w:tcPr>
            <w:tcW w:w="5561" w:type="dxa"/>
          </w:tcPr>
          <w:p w14:paraId="678FD93F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 sistema deve estar disponível 24 horas por dia, 7 dias por semana, para garantir o acesso contínuo durante o período eleitoral.</w:t>
            </w:r>
          </w:p>
        </w:tc>
      </w:tr>
      <w:tr w:rsidR="000D5D87" w14:paraId="39315E8A" w14:textId="77777777">
        <w:trPr>
          <w:trHeight w:val="276"/>
        </w:trPr>
        <w:tc>
          <w:tcPr>
            <w:tcW w:w="4406" w:type="dxa"/>
            <w:vMerge w:val="restart"/>
          </w:tcPr>
          <w:p w14:paraId="3051DB78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 req2</w:t>
            </w:r>
          </w:p>
          <w:p w14:paraId="4F5D5DEA" w14:textId="77777777" w:rsidR="000D5D87" w:rsidRDefault="000D5D8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61" w:type="dxa"/>
            <w:vMerge w:val="restart"/>
          </w:tcPr>
          <w:p w14:paraId="4BE8B33F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 sistema deve armazenar dados sensíveis, como CPF e senha, utilizando técnicas de criptografia para garantir a segurança e a privacidade dos usuários.</w:t>
            </w:r>
          </w:p>
        </w:tc>
      </w:tr>
      <w:tr w:rsidR="000D5D87" w14:paraId="1B29B9BA" w14:textId="77777777">
        <w:trPr>
          <w:trHeight w:val="276"/>
        </w:trPr>
        <w:tc>
          <w:tcPr>
            <w:tcW w:w="4406" w:type="dxa"/>
            <w:vMerge w:val="restart"/>
          </w:tcPr>
          <w:p w14:paraId="3604A821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 req3</w:t>
            </w:r>
          </w:p>
          <w:p w14:paraId="6BB2C537" w14:textId="77777777" w:rsidR="000D5D87" w:rsidRDefault="000D5D8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61" w:type="dxa"/>
            <w:vMerge w:val="restart"/>
          </w:tcPr>
          <w:p w14:paraId="4444B6E8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 tempo de resposta das principais funcionalidades (login, votação, exibição de resultados) não deve ultrapassar 2 segundos para proporcionar uma experiência fluida ao usuário.</w:t>
            </w:r>
          </w:p>
        </w:tc>
      </w:tr>
      <w:tr w:rsidR="000D5D87" w14:paraId="3F5C7133" w14:textId="77777777">
        <w:trPr>
          <w:trHeight w:val="1353"/>
        </w:trPr>
        <w:tc>
          <w:tcPr>
            <w:tcW w:w="4406" w:type="dxa"/>
            <w:vMerge w:val="restart"/>
          </w:tcPr>
          <w:p w14:paraId="2AC6C713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 req4</w:t>
            </w:r>
          </w:p>
          <w:p w14:paraId="26CFE7B7" w14:textId="77777777" w:rsidR="000D5D87" w:rsidRDefault="000D5D8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61" w:type="dxa"/>
            <w:vMerge w:val="restart"/>
          </w:tcPr>
          <w:p w14:paraId="10F919B8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 sistema deve permitir cadastro e login apenas com e-mails institucionais válidos da FATEC, garantindo autenticidade dos usuários.</w:t>
            </w:r>
          </w:p>
        </w:tc>
      </w:tr>
      <w:tr w:rsidR="000D5D87" w14:paraId="562E8264" w14:textId="77777777">
        <w:trPr>
          <w:trHeight w:val="276"/>
        </w:trPr>
        <w:tc>
          <w:tcPr>
            <w:tcW w:w="4406" w:type="dxa"/>
            <w:vMerge w:val="restart"/>
          </w:tcPr>
          <w:p w14:paraId="586F84B2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 req5</w:t>
            </w:r>
          </w:p>
          <w:p w14:paraId="49429254" w14:textId="77777777" w:rsidR="000D5D87" w:rsidRDefault="000D5D8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61" w:type="dxa"/>
            <w:vMerge w:val="restart"/>
          </w:tcPr>
          <w:p w14:paraId="19F48F6A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 interface do sistema deve ser acessível e intuitiva, garantindo usabilidade para todos os perfis de usuários, incluindo pessoas com deficiências visuais.</w:t>
            </w:r>
          </w:p>
        </w:tc>
      </w:tr>
      <w:tr w:rsidR="000D5D87" w14:paraId="2BA57FF6" w14:textId="77777777">
        <w:trPr>
          <w:trHeight w:val="276"/>
        </w:trPr>
        <w:tc>
          <w:tcPr>
            <w:tcW w:w="4406" w:type="dxa"/>
            <w:vMerge w:val="restart"/>
          </w:tcPr>
          <w:p w14:paraId="514D0899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 req6</w:t>
            </w:r>
          </w:p>
          <w:p w14:paraId="134FC05C" w14:textId="77777777" w:rsidR="000D5D87" w:rsidRDefault="000D5D8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61" w:type="dxa"/>
            <w:vMerge w:val="restart"/>
          </w:tcPr>
          <w:p w14:paraId="759336AD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 sistema deve garantir que cada usuário possa votar somente uma vez por eleição, evitando fraudes.</w:t>
            </w:r>
          </w:p>
        </w:tc>
      </w:tr>
      <w:tr w:rsidR="000D5D87" w14:paraId="2BDCDCE7" w14:textId="77777777">
        <w:trPr>
          <w:trHeight w:val="276"/>
        </w:trPr>
        <w:tc>
          <w:tcPr>
            <w:tcW w:w="4406" w:type="dxa"/>
            <w:vMerge w:val="restart"/>
          </w:tcPr>
          <w:p w14:paraId="072AD69D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 req7</w:t>
            </w:r>
          </w:p>
          <w:p w14:paraId="1177FB23" w14:textId="77777777" w:rsidR="000D5D87" w:rsidRDefault="000D5D8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61" w:type="dxa"/>
            <w:vMerge w:val="restart"/>
          </w:tcPr>
          <w:p w14:paraId="42EA26BC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 sistema deve ser compatível com os principais navegadores web (Chrome, Firefox, Edge, Safari) e funcionar em dispositivos desktop.</w:t>
            </w:r>
          </w:p>
        </w:tc>
      </w:tr>
      <w:tr w:rsidR="000D5D87" w14:paraId="2E5A0272" w14:textId="77777777">
        <w:trPr>
          <w:trHeight w:val="276"/>
        </w:trPr>
        <w:tc>
          <w:tcPr>
            <w:tcW w:w="4406" w:type="dxa"/>
            <w:vMerge w:val="restart"/>
          </w:tcPr>
          <w:p w14:paraId="53136541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 req8</w:t>
            </w:r>
          </w:p>
          <w:p w14:paraId="2A205890" w14:textId="77777777" w:rsidR="000D5D87" w:rsidRDefault="000D5D8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61" w:type="dxa"/>
            <w:vMerge w:val="restart"/>
          </w:tcPr>
          <w:p w14:paraId="35F26002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 sistema deve gerar relatórios em formato PDF com os resultados das eleições para fácil armazenamento e impressão.</w:t>
            </w:r>
          </w:p>
        </w:tc>
      </w:tr>
      <w:tr w:rsidR="000D5D87" w14:paraId="7689BCC7" w14:textId="77777777">
        <w:trPr>
          <w:trHeight w:val="276"/>
        </w:trPr>
        <w:tc>
          <w:tcPr>
            <w:tcW w:w="4406" w:type="dxa"/>
            <w:vMerge w:val="restart"/>
          </w:tcPr>
          <w:p w14:paraId="4E1CA176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 req9</w:t>
            </w:r>
          </w:p>
          <w:p w14:paraId="3B6B01BC" w14:textId="77777777" w:rsidR="000D5D87" w:rsidRDefault="000D5D8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61" w:type="dxa"/>
            <w:vMerge w:val="restart"/>
          </w:tcPr>
          <w:p w14:paraId="132E6948" w14:textId="77777777" w:rsidR="000D5D87" w:rsidRDefault="00E9736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 sistema deve apresentar alertas de confirmação para ações críticas, como exclusão de dados, para evitar operações acidentais.</w:t>
            </w:r>
          </w:p>
        </w:tc>
      </w:tr>
    </w:tbl>
    <w:p w14:paraId="1D1C2564" w14:textId="77777777" w:rsidR="000D5D87" w:rsidRDefault="3FE1172B">
      <w:pPr>
        <w:pStyle w:val="Ttulo2"/>
        <w:rPr>
          <w:rFonts w:ascii="Arial" w:hAnsi="Arial" w:cs="Arial"/>
          <w:sz w:val="24"/>
          <w:szCs w:val="24"/>
        </w:rPr>
      </w:pPr>
      <w:r w:rsidRPr="665C824D">
        <w:rPr>
          <w:rFonts w:ascii="Arial" w:hAnsi="Arial" w:cs="Arial"/>
          <w:sz w:val="24"/>
          <w:szCs w:val="24"/>
        </w:rPr>
        <w:t>3 - Tipos de teste</w:t>
      </w:r>
    </w:p>
    <w:p w14:paraId="507E2F66" w14:textId="77777777" w:rsidR="000D5D87" w:rsidRDefault="00E9736E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Teste de interface de usuário;</w:t>
      </w:r>
    </w:p>
    <w:p w14:paraId="13ED48A1" w14:textId="77777777" w:rsidR="000D5D87" w:rsidRDefault="00E9736E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Teste de performance;</w:t>
      </w:r>
    </w:p>
    <w:p w14:paraId="11080389" w14:textId="77777777" w:rsidR="000D5D87" w:rsidRDefault="00E9736E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Teste de carga;</w:t>
      </w:r>
    </w:p>
    <w:p w14:paraId="7B7C5756" w14:textId="77777777" w:rsidR="000D5D87" w:rsidRDefault="00E9736E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Teste de stress;</w:t>
      </w:r>
    </w:p>
    <w:p w14:paraId="6C2F83C3" w14:textId="77777777" w:rsidR="000D5D87" w:rsidRDefault="00E9736E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Teste de segurança e controle de acesso;</w:t>
      </w:r>
    </w:p>
    <w:p w14:paraId="75DEC40D" w14:textId="77777777" w:rsidR="000D5D87" w:rsidRDefault="00E9736E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>Teste de instalação;</w:t>
      </w:r>
    </w:p>
    <w:p w14:paraId="7E141C6E" w14:textId="77777777" w:rsidR="000D5D87" w:rsidRDefault="00E9736E">
      <w:pPr>
        <w:pStyle w:val="Ttulo2"/>
        <w:jc w:val="both"/>
        <w:rPr>
          <w:rFonts w:ascii="Arial" w:hAnsi="Arial" w:cs="Arial"/>
          <w:sz w:val="24"/>
          <w:szCs w:val="24"/>
        </w:rPr>
      </w:pPr>
      <w:bookmarkStart w:id="1" w:name="Xf332bd93b04b06266c5c0c1f68d4a3c8fbefbf4"/>
      <w:r>
        <w:rPr>
          <w:rFonts w:ascii="Arial" w:hAnsi="Arial" w:cs="Arial"/>
          <w:sz w:val="24"/>
          <w:szCs w:val="24"/>
        </w:rPr>
        <w:t>3.1 - Métodos da Classe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15"/>
        <w:gridCol w:w="1679"/>
        <w:gridCol w:w="1396"/>
        <w:gridCol w:w="1664"/>
        <w:gridCol w:w="2608"/>
      </w:tblGrid>
      <w:tr w:rsidR="000D5D87" w14:paraId="5CDF939A" w14:textId="77777777" w:rsidTr="665C824D">
        <w:tc>
          <w:tcPr>
            <w:tcW w:w="2660" w:type="dxa"/>
          </w:tcPr>
          <w:p w14:paraId="6493B5F3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Objetivo</w:t>
            </w:r>
          </w:p>
        </w:tc>
        <w:tc>
          <w:tcPr>
            <w:tcW w:w="7513" w:type="dxa"/>
            <w:gridSpan w:val="4"/>
          </w:tcPr>
          <w:p w14:paraId="11B80D36" w14:textId="77777777" w:rsidR="000D5D87" w:rsidRDefault="00E9736E">
            <w:pPr>
              <w:pStyle w:val="Corpodetexto"/>
              <w:spacing w:line="276" w:lineRule="auto"/>
              <w:ind w:firstLine="709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Autenticação e acesso</w:t>
            </w:r>
          </w:p>
        </w:tc>
      </w:tr>
      <w:tr w:rsidR="000D5D87" w14:paraId="0C02F3C1" w14:textId="77777777" w:rsidTr="665C824D">
        <w:tc>
          <w:tcPr>
            <w:tcW w:w="2660" w:type="dxa"/>
          </w:tcPr>
          <w:p w14:paraId="082E63A0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Técnica:</w:t>
            </w:r>
          </w:p>
        </w:tc>
        <w:tc>
          <w:tcPr>
            <w:tcW w:w="3118" w:type="dxa"/>
            <w:gridSpan w:val="2"/>
          </w:tcPr>
          <w:p w14:paraId="76B09B15" w14:textId="7D029456" w:rsidR="000D5D87" w:rsidRDefault="3FE1172B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 w:rsidRPr="665C824D">
              <w:rPr>
                <w:rFonts w:ascii="Arial" w:hAnsi="Arial" w:cs="Arial"/>
                <w:b/>
                <w:bCs/>
              </w:rPr>
              <w:t>(X) manual</w:t>
            </w:r>
          </w:p>
        </w:tc>
        <w:tc>
          <w:tcPr>
            <w:tcW w:w="4395" w:type="dxa"/>
            <w:gridSpan w:val="2"/>
          </w:tcPr>
          <w:p w14:paraId="703A6A0A" w14:textId="40AADC90" w:rsidR="000D5D87" w:rsidRDefault="6A382FD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 w:rsidRPr="665C824D">
              <w:rPr>
                <w:rFonts w:ascii="Arial" w:hAnsi="Arial" w:cs="Arial"/>
                <w:b/>
                <w:bCs/>
              </w:rPr>
              <w:t>()</w:t>
            </w:r>
            <w:r w:rsidR="3FE1172B" w:rsidRPr="665C824D">
              <w:rPr>
                <w:rFonts w:ascii="Arial" w:hAnsi="Arial" w:cs="Arial"/>
                <w:b/>
                <w:bCs/>
              </w:rPr>
              <w:t xml:space="preserve"> automática</w:t>
            </w:r>
          </w:p>
        </w:tc>
      </w:tr>
      <w:tr w:rsidR="000D5D87" w14:paraId="2AF33C17" w14:textId="77777777" w:rsidTr="665C824D">
        <w:tc>
          <w:tcPr>
            <w:tcW w:w="2660" w:type="dxa"/>
          </w:tcPr>
          <w:p w14:paraId="684DD8CD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Estágio do teste</w:t>
            </w:r>
          </w:p>
        </w:tc>
        <w:tc>
          <w:tcPr>
            <w:tcW w:w="1701" w:type="dxa"/>
          </w:tcPr>
          <w:p w14:paraId="0D831854" w14:textId="5A3124B1" w:rsidR="000D5D87" w:rsidRDefault="3FE1172B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 w:rsidRPr="665C824D">
              <w:rPr>
                <w:rFonts w:ascii="Arial" w:hAnsi="Arial" w:cs="Arial"/>
                <w:b/>
                <w:bCs/>
              </w:rPr>
              <w:t>Integração ()</w:t>
            </w:r>
          </w:p>
        </w:tc>
        <w:tc>
          <w:tcPr>
            <w:tcW w:w="1417" w:type="dxa"/>
          </w:tcPr>
          <w:p w14:paraId="7948F88C" w14:textId="6155C271" w:rsidR="000D5D87" w:rsidRDefault="3FE1172B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 w:rsidRPr="665C824D">
              <w:rPr>
                <w:rFonts w:ascii="Arial" w:hAnsi="Arial" w:cs="Arial"/>
                <w:b/>
                <w:bCs/>
              </w:rPr>
              <w:t xml:space="preserve">Sistema </w:t>
            </w:r>
            <w:r w:rsidR="1BC73B1A" w:rsidRPr="665C824D">
              <w:rPr>
                <w:rFonts w:ascii="Arial" w:hAnsi="Arial" w:cs="Arial"/>
                <w:b/>
                <w:bCs/>
              </w:rPr>
              <w:t>()</w:t>
            </w:r>
          </w:p>
        </w:tc>
        <w:tc>
          <w:tcPr>
            <w:tcW w:w="1701" w:type="dxa"/>
          </w:tcPr>
          <w:p w14:paraId="7F740F3D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Unidade (x)</w:t>
            </w:r>
          </w:p>
        </w:tc>
        <w:tc>
          <w:tcPr>
            <w:tcW w:w="2694" w:type="dxa"/>
          </w:tcPr>
          <w:p w14:paraId="22798515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Aceitação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</w:tr>
      <w:tr w:rsidR="000D5D87" w14:paraId="1674744D" w14:textId="77777777" w:rsidTr="665C824D">
        <w:tc>
          <w:tcPr>
            <w:tcW w:w="2660" w:type="dxa"/>
          </w:tcPr>
          <w:p w14:paraId="50550071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Abordagem do teste</w:t>
            </w:r>
          </w:p>
        </w:tc>
        <w:tc>
          <w:tcPr>
            <w:tcW w:w="3118" w:type="dxa"/>
            <w:gridSpan w:val="2"/>
          </w:tcPr>
          <w:p w14:paraId="67FED0D5" w14:textId="3B721C37" w:rsidR="000D5D87" w:rsidRDefault="3FE1172B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 w:rsidRPr="665C824D">
              <w:rPr>
                <w:rFonts w:ascii="Arial" w:hAnsi="Arial" w:cs="Arial"/>
                <w:b/>
                <w:bCs/>
              </w:rPr>
              <w:t xml:space="preserve">Caixa branca </w:t>
            </w:r>
            <w:r w:rsidR="274352E3" w:rsidRPr="665C824D">
              <w:rPr>
                <w:rFonts w:ascii="Arial" w:hAnsi="Arial" w:cs="Arial"/>
                <w:b/>
                <w:bCs/>
              </w:rPr>
              <w:t>()</w:t>
            </w:r>
          </w:p>
        </w:tc>
        <w:tc>
          <w:tcPr>
            <w:tcW w:w="4395" w:type="dxa"/>
            <w:gridSpan w:val="2"/>
          </w:tcPr>
          <w:p w14:paraId="359E56CB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Caixa preta (x)</w:t>
            </w:r>
          </w:p>
        </w:tc>
      </w:tr>
      <w:tr w:rsidR="000D5D87" w14:paraId="2913142B" w14:textId="77777777" w:rsidTr="665C824D">
        <w:tc>
          <w:tcPr>
            <w:tcW w:w="2660" w:type="dxa"/>
          </w:tcPr>
          <w:p w14:paraId="0C9E7D8D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Responsável(is)</w:t>
            </w:r>
          </w:p>
        </w:tc>
        <w:tc>
          <w:tcPr>
            <w:tcW w:w="7513" w:type="dxa"/>
            <w:gridSpan w:val="4"/>
          </w:tcPr>
          <w:p w14:paraId="374339F4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Programador(es) ou equipe de testes</w:t>
            </w:r>
          </w:p>
        </w:tc>
      </w:tr>
    </w:tbl>
    <w:p w14:paraId="5BF976E2" w14:textId="77777777" w:rsidR="008D45F1" w:rsidRDefault="008D45F1">
      <w:pPr>
        <w:pStyle w:val="Corpodetexto"/>
        <w:rPr>
          <w:b/>
          <w:bCs/>
        </w:rPr>
      </w:pPr>
    </w:p>
    <w:p w14:paraId="3B4BFC78" w14:textId="3F7B05D0" w:rsidR="665C824D" w:rsidRDefault="665C824D" w:rsidP="665C824D">
      <w:pPr>
        <w:pStyle w:val="Corpodetexto"/>
        <w:rPr>
          <w:b/>
          <w:bCs/>
        </w:rPr>
      </w:pPr>
    </w:p>
    <w:p w14:paraId="0C529DF6" w14:textId="77777777" w:rsidR="000D5D87" w:rsidRPr="002079B7" w:rsidRDefault="00E9736E">
      <w:pPr>
        <w:pStyle w:val="Corpodetexto"/>
        <w:rPr>
          <w:rFonts w:ascii="Arial" w:hAnsi="Arial" w:cs="Arial"/>
          <w:b/>
          <w:bCs/>
        </w:rPr>
      </w:pPr>
      <w:r w:rsidRPr="002079B7">
        <w:rPr>
          <w:rFonts w:ascii="Arial" w:hAnsi="Arial" w:cs="Arial"/>
          <w:b/>
          <w:bCs/>
        </w:rPr>
        <w:t>Evidência 1- Página de Login</w:t>
      </w:r>
    </w:p>
    <w:p w14:paraId="5882A262" w14:textId="7D96625D" w:rsidR="000D5D87" w:rsidRDefault="32B1989A" w:rsidP="32B1989A">
      <w:pPr>
        <w:pStyle w:val="Corpodetexto"/>
        <w:ind w:firstLine="2250"/>
      </w:pPr>
      <w:r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 wp14:anchorId="007E2D83" wp14:editId="5559363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4419081" cy="5345702"/>
            <wp:effectExtent l="0" t="0" r="0" b="0"/>
            <wp:wrapSquare wrapText="bothSides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87308" name=""/>
                    <pic:cNvPicPr>
                      <a:picLocks noChangeAspect="1"/>
                    </pic:cNvPicPr>
                  </pic:nvPicPr>
                  <pic:blipFill rotWithShape="1">
                    <a:blip r:embed="rId13">
                      <a:alphaModFix amt="99999"/>
                    </a:blip>
                    <a:stretch/>
                  </pic:blipFill>
                  <pic:spPr bwMode="auto">
                    <a:xfrm>
                      <a:off x="0" y="0"/>
                      <a:ext cx="4419081" cy="53457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9C7666" w14:textId="77777777" w:rsidR="000D5D87" w:rsidRDefault="000D5D87">
      <w:pPr>
        <w:pStyle w:val="Corpodetexto"/>
        <w:ind w:firstLine="1800"/>
      </w:pPr>
    </w:p>
    <w:p w14:paraId="5B76F700" w14:textId="77777777" w:rsidR="008D45F1" w:rsidRDefault="008D45F1">
      <w:pPr>
        <w:pStyle w:val="Corpodetexto"/>
        <w:jc w:val="both"/>
        <w:rPr>
          <w:b/>
          <w:bCs/>
        </w:rPr>
      </w:pPr>
    </w:p>
    <w:p w14:paraId="18A2F9AE" w14:textId="3C931826" w:rsidR="665C824D" w:rsidRDefault="665C824D" w:rsidP="739E46D2">
      <w:pPr>
        <w:pStyle w:val="Corpodetexto"/>
        <w:jc w:val="both"/>
        <w:rPr>
          <w:b/>
          <w:bCs/>
          <w:u w:val="single"/>
        </w:rPr>
      </w:pPr>
    </w:p>
    <w:p w14:paraId="2C882098" w14:textId="06D4CC88" w:rsidR="739E46D2" w:rsidRDefault="739E46D2" w:rsidP="739E46D2">
      <w:pPr>
        <w:pStyle w:val="Corpodetexto"/>
        <w:jc w:val="both"/>
        <w:rPr>
          <w:rFonts w:ascii="Arial" w:hAnsi="Arial" w:cs="Arial"/>
          <w:b/>
          <w:bCs/>
        </w:rPr>
      </w:pPr>
    </w:p>
    <w:p w14:paraId="22CEC252" w14:textId="5AD4512A" w:rsidR="739E46D2" w:rsidRDefault="739E46D2" w:rsidP="739E46D2">
      <w:pPr>
        <w:pStyle w:val="Corpodetexto"/>
        <w:jc w:val="both"/>
        <w:rPr>
          <w:rFonts w:ascii="Arial" w:hAnsi="Arial" w:cs="Arial"/>
          <w:b/>
          <w:bCs/>
        </w:rPr>
      </w:pPr>
    </w:p>
    <w:p w14:paraId="5D98CD62" w14:textId="46418B57" w:rsidR="000D5D87" w:rsidRPr="002079B7" w:rsidRDefault="00E9736E">
      <w:pPr>
        <w:pStyle w:val="Corpodetexto"/>
        <w:jc w:val="both"/>
        <w:rPr>
          <w:rFonts w:ascii="Arial" w:hAnsi="Arial" w:cs="Arial"/>
          <w:b/>
          <w:bCs/>
        </w:rPr>
      </w:pPr>
      <w:r w:rsidRPr="002079B7">
        <w:rPr>
          <w:rFonts w:ascii="Arial" w:hAnsi="Arial" w:cs="Arial"/>
          <w:b/>
          <w:bCs/>
        </w:rPr>
        <w:t xml:space="preserve">Evidência 2 – Falha ao logar com e-mail e senha incorretos </w:t>
      </w:r>
    </w:p>
    <w:p w14:paraId="4A0BFFD1" w14:textId="77777777" w:rsidR="000D5D87" w:rsidRDefault="00E9736E">
      <w:pPr>
        <w:pStyle w:val="Corpodetexto"/>
        <w:tabs>
          <w:tab w:val="left" w:pos="2250"/>
        </w:tabs>
        <w:ind w:left="1620" w:hanging="540"/>
        <w:jc w:val="both"/>
        <w:rPr>
          <w:b/>
          <w:bCs/>
        </w:rPr>
      </w:pPr>
      <w:r>
        <w:rPr>
          <w:b/>
          <w:bCs/>
          <w:noProof/>
          <w:lang w:eastAsia="pt-BR"/>
        </w:rPr>
        <w:lastRenderedPageBreak/>
        <w:drawing>
          <wp:inline distT="0" distB="0" distL="0" distR="0" wp14:anchorId="5F5D77DB" wp14:editId="1FCBFE1C">
            <wp:extent cx="4910160" cy="1689517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41893" name="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tretch/>
                  </pic:blipFill>
                  <pic:spPr bwMode="auto">
                    <a:xfrm>
                      <a:off x="0" y="0"/>
                      <a:ext cx="4910159" cy="168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1DF40" w14:textId="77777777" w:rsidR="000D5D87" w:rsidRDefault="3FE1172B">
      <w:pPr>
        <w:pStyle w:val="Corpodetexto"/>
        <w:ind w:left="1350" w:hanging="630"/>
        <w:jc w:val="both"/>
        <w:rPr>
          <w:b/>
          <w:bCs/>
        </w:rPr>
      </w:pPr>
      <w:r>
        <w:rPr>
          <w:noProof/>
          <w:lang w:eastAsia="pt-BR"/>
        </w:rPr>
        <w:drawing>
          <wp:inline distT="0" distB="0" distL="0" distR="0" wp14:anchorId="6FE041D3" wp14:editId="4A678FCB">
            <wp:extent cx="5863294" cy="4967628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56476" name=""/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tretch/>
                  </pic:blipFill>
                  <pic:spPr bwMode="auto">
                    <a:xfrm>
                      <a:off x="0" y="0"/>
                      <a:ext cx="5863294" cy="496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6A6C" w14:textId="77777777" w:rsidR="000D5D87" w:rsidRDefault="000D5D87">
      <w:pPr>
        <w:pStyle w:val="Corpodetexto"/>
        <w:ind w:left="360" w:firstLine="1350"/>
        <w:jc w:val="both"/>
        <w:rPr>
          <w:b/>
          <w:bCs/>
        </w:rPr>
      </w:pPr>
    </w:p>
    <w:p w14:paraId="060598B7" w14:textId="77777777" w:rsidR="000D5D87" w:rsidRDefault="000D5D87">
      <w:pPr>
        <w:pStyle w:val="Corpodetexto"/>
        <w:ind w:left="360" w:firstLine="1350"/>
        <w:jc w:val="both"/>
        <w:rPr>
          <w:b/>
          <w:bCs/>
        </w:rPr>
      </w:pPr>
    </w:p>
    <w:p w14:paraId="1FC0520A" w14:textId="77777777" w:rsidR="000D5D87" w:rsidRDefault="00E9736E">
      <w:pPr>
        <w:pStyle w:val="Corpodetexto"/>
        <w:ind w:left="360" w:firstLine="1350"/>
        <w:jc w:val="both"/>
        <w:rPr>
          <w:b/>
          <w:bCs/>
        </w:rPr>
      </w:pPr>
      <w:r>
        <w:rPr>
          <w:b/>
          <w:bCs/>
          <w:noProof/>
          <w:lang w:eastAsia="pt-BR"/>
        </w:rPr>
        <w:lastRenderedPageBreak/>
        <w:drawing>
          <wp:inline distT="0" distB="0" distL="0" distR="0" wp14:anchorId="7D54CFFE" wp14:editId="39BC419A">
            <wp:extent cx="4419600" cy="144780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43091" name="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tretch/>
                  </pic:blipFill>
                  <pic:spPr bwMode="auto">
                    <a:xfrm>
                      <a:off x="0" y="0"/>
                      <a:ext cx="4419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eastAsia="pt-BR"/>
        </w:rPr>
        <w:drawing>
          <wp:inline distT="0" distB="0" distL="0" distR="0" wp14:anchorId="062D9461" wp14:editId="1DA20224">
            <wp:extent cx="6010275" cy="523929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11958" name=""/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tretch/>
                  </pic:blipFill>
                  <pic:spPr bwMode="auto">
                    <a:xfrm>
                      <a:off x="0" y="0"/>
                      <a:ext cx="6010275" cy="52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0DE5" w14:textId="77777777" w:rsidR="000D5D87" w:rsidRPr="002079B7" w:rsidRDefault="00E9736E">
      <w:pPr>
        <w:pStyle w:val="Corpodetexto"/>
        <w:rPr>
          <w:rFonts w:ascii="Arial" w:hAnsi="Arial" w:cs="Arial"/>
          <w:b/>
          <w:bCs/>
          <w:sz w:val="24"/>
          <w:szCs w:val="24"/>
        </w:rPr>
      </w:pPr>
      <w:r w:rsidRPr="002079B7">
        <w:rPr>
          <w:rFonts w:ascii="Arial" w:hAnsi="Arial" w:cs="Arial"/>
          <w:b/>
          <w:bCs/>
          <w:sz w:val="24"/>
          <w:szCs w:val="24"/>
        </w:rPr>
        <w:t>Evidência 3 - Resultados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20"/>
        <w:gridCol w:w="3322"/>
        <w:gridCol w:w="3320"/>
      </w:tblGrid>
      <w:tr w:rsidR="000D5D87" w:rsidRPr="002079B7" w14:paraId="28FCA937" w14:textId="77777777" w:rsidTr="32B1989A">
        <w:tc>
          <w:tcPr>
            <w:tcW w:w="3324" w:type="dxa"/>
          </w:tcPr>
          <w:p w14:paraId="25D9CFE0" w14:textId="77777777" w:rsidR="000D5D87" w:rsidRPr="002079B7" w:rsidRDefault="00E973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Teste</w:t>
            </w:r>
          </w:p>
        </w:tc>
        <w:tc>
          <w:tcPr>
            <w:tcW w:w="3324" w:type="dxa"/>
          </w:tcPr>
          <w:p w14:paraId="30089B5E" w14:textId="77777777" w:rsidR="000D5D87" w:rsidRPr="002079B7" w:rsidRDefault="00E973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Descrição</w:t>
            </w:r>
          </w:p>
        </w:tc>
        <w:tc>
          <w:tcPr>
            <w:tcW w:w="3324" w:type="dxa"/>
          </w:tcPr>
          <w:p w14:paraId="553D3A91" w14:textId="77777777" w:rsidR="000D5D87" w:rsidRPr="002079B7" w:rsidRDefault="00E973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Resultado</w:t>
            </w:r>
          </w:p>
        </w:tc>
      </w:tr>
      <w:tr w:rsidR="000D5D87" w:rsidRPr="002079B7" w14:paraId="1EB8859F" w14:textId="77777777" w:rsidTr="32B1989A">
        <w:tc>
          <w:tcPr>
            <w:tcW w:w="3324" w:type="dxa"/>
          </w:tcPr>
          <w:p w14:paraId="7FF462F7" w14:textId="77777777" w:rsidR="000D5D87" w:rsidRPr="002079B7" w:rsidRDefault="00E9736E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Estrutura da página</w:t>
            </w:r>
          </w:p>
        </w:tc>
        <w:tc>
          <w:tcPr>
            <w:tcW w:w="3324" w:type="dxa"/>
          </w:tcPr>
          <w:p w14:paraId="5D85A294" w14:textId="77777777" w:rsidR="000D5D87" w:rsidRPr="002079B7" w:rsidRDefault="00E9736E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Inputs e botão com </w:t>
            </w:r>
            <w:proofErr w:type="spellStart"/>
            <w:r w:rsidRPr="002079B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required</w:t>
            </w:r>
            <w:proofErr w:type="spellEnd"/>
          </w:p>
        </w:tc>
        <w:tc>
          <w:tcPr>
            <w:tcW w:w="3324" w:type="dxa"/>
          </w:tcPr>
          <w:p w14:paraId="6ABAE38D" w14:textId="77777777" w:rsidR="000D5D87" w:rsidRPr="002079B7" w:rsidRDefault="00E9736E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PASS</w:t>
            </w:r>
          </w:p>
        </w:tc>
      </w:tr>
      <w:tr w:rsidR="000D5D87" w:rsidRPr="002079B7" w14:paraId="76C97124" w14:textId="77777777" w:rsidTr="32B1989A">
        <w:tc>
          <w:tcPr>
            <w:tcW w:w="3324" w:type="dxa"/>
          </w:tcPr>
          <w:p w14:paraId="27EADFBB" w14:textId="77777777" w:rsidR="000D5D87" w:rsidRPr="002079B7" w:rsidRDefault="00E9736E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Campos vazios</w:t>
            </w:r>
          </w:p>
        </w:tc>
        <w:tc>
          <w:tcPr>
            <w:tcW w:w="3324" w:type="dxa"/>
          </w:tcPr>
          <w:p w14:paraId="7895E0E5" w14:textId="77777777" w:rsidR="000D5D87" w:rsidRPr="002079B7" w:rsidRDefault="00E9736E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Alerta exibido corretamente</w:t>
            </w:r>
          </w:p>
        </w:tc>
        <w:tc>
          <w:tcPr>
            <w:tcW w:w="3324" w:type="dxa"/>
          </w:tcPr>
          <w:p w14:paraId="28E1BAD6" w14:textId="77777777" w:rsidR="000D5D87" w:rsidRPr="002079B7" w:rsidRDefault="00E9736E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PASS</w:t>
            </w:r>
          </w:p>
        </w:tc>
      </w:tr>
      <w:tr w:rsidR="000D5D87" w:rsidRPr="002079B7" w14:paraId="552F213D" w14:textId="77777777" w:rsidTr="32B1989A">
        <w:tc>
          <w:tcPr>
            <w:tcW w:w="3324" w:type="dxa"/>
          </w:tcPr>
          <w:p w14:paraId="29066445" w14:textId="77777777" w:rsidR="000D5D87" w:rsidRPr="002079B7" w:rsidRDefault="00E9736E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E-mail não institucional</w:t>
            </w:r>
          </w:p>
        </w:tc>
        <w:tc>
          <w:tcPr>
            <w:tcW w:w="3324" w:type="dxa"/>
          </w:tcPr>
          <w:p w14:paraId="75417E02" w14:textId="0CD7CD89" w:rsidR="000D5D87" w:rsidRPr="002079B7" w:rsidRDefault="26A0ECDB">
            <w:pPr>
              <w:rPr>
                <w:rFonts w:ascii="Arial" w:hAnsi="Arial" w:cs="Arial"/>
                <w:sz w:val="24"/>
                <w:szCs w:val="24"/>
              </w:rPr>
            </w:pPr>
            <w:r w:rsidRPr="32B1989A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Bloqueada via</w:t>
            </w:r>
            <w:r w:rsidR="00E9736E" w:rsidRPr="32B1989A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 xml:space="preserve"> alerta</w:t>
            </w:r>
          </w:p>
        </w:tc>
        <w:tc>
          <w:tcPr>
            <w:tcW w:w="3324" w:type="dxa"/>
          </w:tcPr>
          <w:p w14:paraId="6C8C15D9" w14:textId="77777777" w:rsidR="000D5D87" w:rsidRPr="002079B7" w:rsidRDefault="00E9736E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PASS</w:t>
            </w:r>
          </w:p>
        </w:tc>
      </w:tr>
      <w:tr w:rsidR="000D5D87" w:rsidRPr="002079B7" w14:paraId="1CD673A3" w14:textId="77777777" w:rsidTr="32B1989A">
        <w:tc>
          <w:tcPr>
            <w:tcW w:w="3324" w:type="dxa"/>
          </w:tcPr>
          <w:p w14:paraId="0C1B014C" w14:textId="77777777" w:rsidR="000D5D87" w:rsidRPr="002079B7" w:rsidRDefault="00E9736E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E-mail Fatec não cadastrado</w:t>
            </w:r>
          </w:p>
        </w:tc>
        <w:tc>
          <w:tcPr>
            <w:tcW w:w="3324" w:type="dxa"/>
          </w:tcPr>
          <w:p w14:paraId="030D75D0" w14:textId="77777777" w:rsidR="000D5D87" w:rsidRPr="002079B7" w:rsidRDefault="00E9736E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Mensagem “E-mail ou senha incorretos”</w:t>
            </w:r>
          </w:p>
        </w:tc>
        <w:tc>
          <w:tcPr>
            <w:tcW w:w="3324" w:type="dxa"/>
          </w:tcPr>
          <w:p w14:paraId="366D5EB1" w14:textId="77777777" w:rsidR="000D5D87" w:rsidRPr="002079B7" w:rsidRDefault="00E9736E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PASS</w:t>
            </w:r>
          </w:p>
        </w:tc>
      </w:tr>
      <w:tr w:rsidR="000D5D87" w:rsidRPr="002079B7" w14:paraId="4144B032" w14:textId="77777777" w:rsidTr="32B1989A">
        <w:tc>
          <w:tcPr>
            <w:tcW w:w="3324" w:type="dxa"/>
          </w:tcPr>
          <w:p w14:paraId="6A1EFBB2" w14:textId="77777777" w:rsidR="000D5D87" w:rsidRPr="002079B7" w:rsidRDefault="00E9736E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Senha incorreta</w:t>
            </w:r>
          </w:p>
        </w:tc>
        <w:tc>
          <w:tcPr>
            <w:tcW w:w="3324" w:type="dxa"/>
          </w:tcPr>
          <w:p w14:paraId="41AAC071" w14:textId="77777777" w:rsidR="000D5D87" w:rsidRPr="002079B7" w:rsidRDefault="00E9736E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Rejeitada corretamente</w:t>
            </w:r>
          </w:p>
        </w:tc>
        <w:tc>
          <w:tcPr>
            <w:tcW w:w="3324" w:type="dxa"/>
          </w:tcPr>
          <w:p w14:paraId="4EA594A7" w14:textId="77777777" w:rsidR="000D5D87" w:rsidRPr="002079B7" w:rsidRDefault="00E9736E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PASS</w:t>
            </w:r>
          </w:p>
        </w:tc>
      </w:tr>
      <w:tr w:rsidR="000D5D87" w:rsidRPr="002079B7" w14:paraId="12D23F66" w14:textId="77777777" w:rsidTr="32B1989A">
        <w:tc>
          <w:tcPr>
            <w:tcW w:w="3324" w:type="dxa"/>
          </w:tcPr>
          <w:p w14:paraId="03284CBA" w14:textId="77777777" w:rsidR="000D5D87" w:rsidRPr="002079B7" w:rsidRDefault="00E9736E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SQL </w:t>
            </w:r>
            <w:proofErr w:type="spellStart"/>
            <w:r w:rsidRPr="002079B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Injection</w:t>
            </w:r>
            <w:proofErr w:type="spellEnd"/>
          </w:p>
        </w:tc>
        <w:tc>
          <w:tcPr>
            <w:tcW w:w="3324" w:type="dxa"/>
          </w:tcPr>
          <w:p w14:paraId="3C1437E3" w14:textId="77777777" w:rsidR="000D5D87" w:rsidRPr="002079B7" w:rsidRDefault="00E9736E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Rejeitada com sucesso</w:t>
            </w:r>
          </w:p>
        </w:tc>
        <w:tc>
          <w:tcPr>
            <w:tcW w:w="3324" w:type="dxa"/>
          </w:tcPr>
          <w:p w14:paraId="6EB0E1C5" w14:textId="77777777" w:rsidR="000D5D87" w:rsidRPr="002079B7" w:rsidRDefault="00E9736E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PASS</w:t>
            </w:r>
          </w:p>
        </w:tc>
      </w:tr>
      <w:tr w:rsidR="000D5D87" w:rsidRPr="002079B7" w14:paraId="264CD955" w14:textId="77777777" w:rsidTr="32B1989A">
        <w:tc>
          <w:tcPr>
            <w:tcW w:w="3324" w:type="dxa"/>
          </w:tcPr>
          <w:p w14:paraId="26D6F736" w14:textId="77777777" w:rsidR="000D5D87" w:rsidRPr="002079B7" w:rsidRDefault="00E9736E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XSS</w:t>
            </w:r>
          </w:p>
        </w:tc>
        <w:tc>
          <w:tcPr>
            <w:tcW w:w="3324" w:type="dxa"/>
          </w:tcPr>
          <w:p w14:paraId="1FD68D37" w14:textId="77777777" w:rsidR="000D5D87" w:rsidRPr="002079B7" w:rsidRDefault="00E9736E">
            <w:pPr>
              <w:rPr>
                <w:rFonts w:ascii="Arial" w:hAnsi="Arial" w:cs="Arial"/>
                <w:sz w:val="24"/>
                <w:szCs w:val="24"/>
              </w:rPr>
            </w:pPr>
            <w:r w:rsidRPr="32B1989A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Entrada maliciosa NÃO tratada</w:t>
            </w:r>
          </w:p>
        </w:tc>
        <w:tc>
          <w:tcPr>
            <w:tcW w:w="3324" w:type="dxa"/>
          </w:tcPr>
          <w:p w14:paraId="04F42C1C" w14:textId="77777777" w:rsidR="000D5D87" w:rsidRPr="002079B7" w:rsidRDefault="00E9736E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FAIL</w:t>
            </w:r>
          </w:p>
        </w:tc>
      </w:tr>
      <w:tr w:rsidR="000D5D87" w:rsidRPr="002079B7" w14:paraId="0BEAAF15" w14:textId="77777777" w:rsidTr="32B1989A">
        <w:trPr>
          <w:trHeight w:val="276"/>
        </w:trPr>
        <w:tc>
          <w:tcPr>
            <w:tcW w:w="3324" w:type="dxa"/>
          </w:tcPr>
          <w:p w14:paraId="6D3A5D54" w14:textId="77777777" w:rsidR="000D5D87" w:rsidRPr="002079B7" w:rsidRDefault="00E9736E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lastRenderedPageBreak/>
              <w:t>Login aluno</w:t>
            </w:r>
          </w:p>
        </w:tc>
        <w:tc>
          <w:tcPr>
            <w:tcW w:w="3324" w:type="dxa"/>
          </w:tcPr>
          <w:p w14:paraId="731B5C58" w14:textId="77777777" w:rsidR="000D5D87" w:rsidRPr="002079B7" w:rsidRDefault="00E9736E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Login e redirecionamento OK</w:t>
            </w:r>
          </w:p>
        </w:tc>
        <w:tc>
          <w:tcPr>
            <w:tcW w:w="3324" w:type="dxa"/>
          </w:tcPr>
          <w:p w14:paraId="7BB28D7B" w14:textId="77777777" w:rsidR="000D5D87" w:rsidRPr="002079B7" w:rsidRDefault="00E9736E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PASS</w:t>
            </w:r>
          </w:p>
        </w:tc>
      </w:tr>
      <w:tr w:rsidR="000D5D87" w:rsidRPr="002079B7" w14:paraId="79F0C7B8" w14:textId="77777777" w:rsidTr="32B1989A">
        <w:trPr>
          <w:trHeight w:val="276"/>
        </w:trPr>
        <w:tc>
          <w:tcPr>
            <w:tcW w:w="3324" w:type="dxa"/>
          </w:tcPr>
          <w:p w14:paraId="454B74CC" w14:textId="77777777" w:rsidR="000D5D87" w:rsidRPr="002079B7" w:rsidRDefault="00E9736E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Login admin</w:t>
            </w:r>
          </w:p>
        </w:tc>
        <w:tc>
          <w:tcPr>
            <w:tcW w:w="3324" w:type="dxa"/>
          </w:tcPr>
          <w:p w14:paraId="7ACC8A7A" w14:textId="77777777" w:rsidR="000D5D87" w:rsidRPr="002079B7" w:rsidRDefault="00E9736E">
            <w:pPr>
              <w:rPr>
                <w:rFonts w:ascii="Arial" w:hAnsi="Arial" w:cs="Arial"/>
                <w:sz w:val="24"/>
                <w:szCs w:val="24"/>
              </w:rPr>
            </w:pPr>
            <w:r w:rsidRPr="32B1989A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Não redirecionou, falha funcional</w:t>
            </w:r>
          </w:p>
        </w:tc>
        <w:tc>
          <w:tcPr>
            <w:tcW w:w="3324" w:type="dxa"/>
          </w:tcPr>
          <w:p w14:paraId="13E95865" w14:textId="77777777" w:rsidR="000D5D87" w:rsidRPr="002079B7" w:rsidRDefault="00E9736E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FAIL</w:t>
            </w:r>
          </w:p>
        </w:tc>
      </w:tr>
      <w:tr w:rsidR="000D5D87" w:rsidRPr="002079B7" w14:paraId="39B79338" w14:textId="77777777" w:rsidTr="32B1989A">
        <w:trPr>
          <w:trHeight w:val="276"/>
        </w:trPr>
        <w:tc>
          <w:tcPr>
            <w:tcW w:w="3324" w:type="dxa"/>
          </w:tcPr>
          <w:p w14:paraId="252AE46B" w14:textId="77777777" w:rsidR="000D5D87" w:rsidRPr="002079B7" w:rsidRDefault="00E9736E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Link Termos</w:t>
            </w:r>
          </w:p>
        </w:tc>
        <w:tc>
          <w:tcPr>
            <w:tcW w:w="3324" w:type="dxa"/>
          </w:tcPr>
          <w:p w14:paraId="79899909" w14:textId="77777777" w:rsidR="000D5D87" w:rsidRPr="002079B7" w:rsidRDefault="00E9736E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Abre em nova aba</w:t>
            </w:r>
          </w:p>
        </w:tc>
        <w:tc>
          <w:tcPr>
            <w:tcW w:w="3324" w:type="dxa"/>
          </w:tcPr>
          <w:p w14:paraId="2EC0E901" w14:textId="77777777" w:rsidR="000D5D87" w:rsidRPr="002079B7" w:rsidRDefault="00E9736E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PASS</w:t>
            </w:r>
          </w:p>
        </w:tc>
      </w:tr>
    </w:tbl>
    <w:p w14:paraId="1FC560F2" w14:textId="77777777" w:rsidR="000D5D87" w:rsidRDefault="000D5D87">
      <w:pPr>
        <w:pStyle w:val="Corpodetexto"/>
        <w:rPr>
          <w:b/>
          <w:bCs/>
        </w:rPr>
      </w:pPr>
    </w:p>
    <w:p w14:paraId="7224E4F3" w14:textId="77777777" w:rsidR="000D5D87" w:rsidRPr="004F1904" w:rsidRDefault="00E9736E" w:rsidP="004F1904">
      <w:pPr>
        <w:pStyle w:val="Ttulo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3.1.</w:t>
      </w:r>
      <w:r w:rsidR="00F10057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 xml:space="preserve"> -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15"/>
        <w:gridCol w:w="1679"/>
        <w:gridCol w:w="1396"/>
        <w:gridCol w:w="1664"/>
        <w:gridCol w:w="2608"/>
      </w:tblGrid>
      <w:tr w:rsidR="000D5D87" w14:paraId="658F251F" w14:textId="77777777" w:rsidTr="32B1989A">
        <w:tc>
          <w:tcPr>
            <w:tcW w:w="2660" w:type="dxa"/>
          </w:tcPr>
          <w:p w14:paraId="0C703198" w14:textId="77777777" w:rsidR="000D5D87" w:rsidRDefault="00E9736E">
            <w:pPr>
              <w:pStyle w:val="Corpodetexto"/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Objetivo</w:t>
            </w:r>
          </w:p>
        </w:tc>
        <w:tc>
          <w:tcPr>
            <w:tcW w:w="7513" w:type="dxa"/>
            <w:gridSpan w:val="4"/>
          </w:tcPr>
          <w:p w14:paraId="472B5CAD" w14:textId="77777777" w:rsidR="000D5D87" w:rsidRDefault="00E9736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Acessar página Principal</w:t>
            </w:r>
          </w:p>
        </w:tc>
      </w:tr>
      <w:tr w:rsidR="000D5D87" w14:paraId="25E93A99" w14:textId="77777777" w:rsidTr="32B1989A">
        <w:tc>
          <w:tcPr>
            <w:tcW w:w="2660" w:type="dxa"/>
          </w:tcPr>
          <w:p w14:paraId="3F901305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Técnica:</w:t>
            </w:r>
          </w:p>
        </w:tc>
        <w:tc>
          <w:tcPr>
            <w:tcW w:w="3118" w:type="dxa"/>
            <w:gridSpan w:val="2"/>
          </w:tcPr>
          <w:p w14:paraId="15366ADB" w14:textId="54C9145A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 w:rsidRPr="32B1989A">
              <w:rPr>
                <w:rFonts w:ascii="Arial" w:hAnsi="Arial" w:cs="Arial"/>
                <w:b/>
                <w:bCs/>
              </w:rPr>
              <w:t>(X) manual</w:t>
            </w:r>
          </w:p>
        </w:tc>
        <w:tc>
          <w:tcPr>
            <w:tcW w:w="4395" w:type="dxa"/>
            <w:gridSpan w:val="2"/>
          </w:tcPr>
          <w:p w14:paraId="63AE0456" w14:textId="78D2FE16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 w:rsidRPr="32B1989A">
              <w:rPr>
                <w:rFonts w:ascii="Arial" w:hAnsi="Arial" w:cs="Arial"/>
                <w:b/>
                <w:bCs/>
              </w:rPr>
              <w:t>(X) automática</w:t>
            </w:r>
          </w:p>
        </w:tc>
      </w:tr>
      <w:tr w:rsidR="000D5D87" w14:paraId="10F4A0CE" w14:textId="77777777" w:rsidTr="32B1989A">
        <w:tc>
          <w:tcPr>
            <w:tcW w:w="2660" w:type="dxa"/>
          </w:tcPr>
          <w:p w14:paraId="7F79D3DF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Estágio do teste</w:t>
            </w:r>
          </w:p>
        </w:tc>
        <w:tc>
          <w:tcPr>
            <w:tcW w:w="1701" w:type="dxa"/>
          </w:tcPr>
          <w:p w14:paraId="7FC21F79" w14:textId="0F88B7D4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 w:rsidRPr="32B1989A">
              <w:rPr>
                <w:rFonts w:ascii="Arial" w:hAnsi="Arial" w:cs="Arial"/>
                <w:b/>
                <w:bCs/>
              </w:rPr>
              <w:t xml:space="preserve">Integração </w:t>
            </w:r>
            <w:r w:rsidR="62411354" w:rsidRPr="32B1989A">
              <w:rPr>
                <w:rFonts w:ascii="Arial" w:hAnsi="Arial" w:cs="Arial"/>
                <w:b/>
                <w:bCs/>
              </w:rPr>
              <w:t>()</w:t>
            </w:r>
          </w:p>
        </w:tc>
        <w:tc>
          <w:tcPr>
            <w:tcW w:w="1417" w:type="dxa"/>
          </w:tcPr>
          <w:p w14:paraId="553E62C3" w14:textId="4C51CDBF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 w:rsidRPr="32B1989A">
              <w:rPr>
                <w:rFonts w:ascii="Arial" w:hAnsi="Arial" w:cs="Arial"/>
                <w:b/>
                <w:bCs/>
              </w:rPr>
              <w:t>Sistema ()</w:t>
            </w:r>
          </w:p>
        </w:tc>
        <w:tc>
          <w:tcPr>
            <w:tcW w:w="1701" w:type="dxa"/>
          </w:tcPr>
          <w:p w14:paraId="555FABC7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Unidade (x)</w:t>
            </w:r>
          </w:p>
        </w:tc>
        <w:tc>
          <w:tcPr>
            <w:tcW w:w="2694" w:type="dxa"/>
          </w:tcPr>
          <w:p w14:paraId="524DE26F" w14:textId="7FAE04EB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 w:rsidRPr="32B1989A">
              <w:rPr>
                <w:rFonts w:ascii="Arial" w:hAnsi="Arial" w:cs="Arial"/>
                <w:b/>
                <w:bCs/>
              </w:rPr>
              <w:t xml:space="preserve">Aceitação </w:t>
            </w:r>
            <w:r w:rsidR="710A0DCB" w:rsidRPr="32B1989A">
              <w:rPr>
                <w:rFonts w:ascii="Arial" w:hAnsi="Arial" w:cs="Arial"/>
                <w:b/>
                <w:bCs/>
              </w:rPr>
              <w:t>()</w:t>
            </w:r>
          </w:p>
        </w:tc>
      </w:tr>
      <w:tr w:rsidR="000D5D87" w14:paraId="57E54362" w14:textId="77777777" w:rsidTr="32B1989A">
        <w:tc>
          <w:tcPr>
            <w:tcW w:w="2660" w:type="dxa"/>
          </w:tcPr>
          <w:p w14:paraId="13C9C892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Abordagem do teste</w:t>
            </w:r>
          </w:p>
        </w:tc>
        <w:tc>
          <w:tcPr>
            <w:tcW w:w="3118" w:type="dxa"/>
            <w:gridSpan w:val="2"/>
          </w:tcPr>
          <w:p w14:paraId="3F203253" w14:textId="3D0B3435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 w:rsidRPr="32B1989A">
              <w:rPr>
                <w:rFonts w:ascii="Arial" w:hAnsi="Arial" w:cs="Arial"/>
                <w:b/>
                <w:bCs/>
              </w:rPr>
              <w:t xml:space="preserve">Caixa branca </w:t>
            </w:r>
            <w:r w:rsidR="637DF7E8" w:rsidRPr="32B1989A">
              <w:rPr>
                <w:rFonts w:ascii="Arial" w:hAnsi="Arial" w:cs="Arial"/>
                <w:b/>
                <w:bCs/>
              </w:rPr>
              <w:t>()</w:t>
            </w:r>
          </w:p>
        </w:tc>
        <w:tc>
          <w:tcPr>
            <w:tcW w:w="4395" w:type="dxa"/>
            <w:gridSpan w:val="2"/>
          </w:tcPr>
          <w:p w14:paraId="51377736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Caixa preta (x)</w:t>
            </w:r>
          </w:p>
        </w:tc>
      </w:tr>
      <w:tr w:rsidR="000D5D87" w14:paraId="2A095FEF" w14:textId="77777777" w:rsidTr="32B1989A">
        <w:tc>
          <w:tcPr>
            <w:tcW w:w="2660" w:type="dxa"/>
          </w:tcPr>
          <w:p w14:paraId="1156EE9B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Responsável(is)</w:t>
            </w:r>
          </w:p>
        </w:tc>
        <w:tc>
          <w:tcPr>
            <w:tcW w:w="7513" w:type="dxa"/>
            <w:gridSpan w:val="4"/>
          </w:tcPr>
          <w:p w14:paraId="4F0C6848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Programador(es) ou equipe de testes</w:t>
            </w:r>
          </w:p>
        </w:tc>
      </w:tr>
    </w:tbl>
    <w:p w14:paraId="44B21C21" w14:textId="77777777" w:rsidR="000D5D87" w:rsidRDefault="000D5D87">
      <w:pPr>
        <w:pStyle w:val="Corpodetexto"/>
        <w:rPr>
          <w:b/>
          <w:bCs/>
        </w:rPr>
      </w:pPr>
    </w:p>
    <w:p w14:paraId="7FEE02B0" w14:textId="77777777" w:rsidR="000D5D87" w:rsidRDefault="00E9736E">
      <w:pPr>
        <w:pStyle w:val="Corpodetexto"/>
        <w:rPr>
          <w:b/>
          <w:bCs/>
        </w:rPr>
      </w:pPr>
      <w:r>
        <w:rPr>
          <w:b/>
          <w:bCs/>
        </w:rPr>
        <w:t>Evidência 1- Página Home</w:t>
      </w:r>
    </w:p>
    <w:p w14:paraId="68EA1EEF" w14:textId="77777777" w:rsidR="000D5D87" w:rsidRDefault="00E9736E">
      <w:pPr>
        <w:pStyle w:val="Corpodetexto"/>
        <w:rPr>
          <w:b/>
          <w:bCs/>
        </w:rPr>
      </w:pPr>
      <w:r>
        <w:rPr>
          <w:noProof/>
          <w:lang w:eastAsia="pt-BR"/>
        </w:rPr>
        <w:drawing>
          <wp:inline distT="0" distB="0" distL="0" distR="0" wp14:anchorId="6B38DBB1" wp14:editId="7F51137A">
            <wp:extent cx="6332220" cy="2668831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75585" name=""/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tretch/>
                  </pic:blipFill>
                  <pic:spPr bwMode="auto">
                    <a:xfrm>
                      <a:off x="0" y="0"/>
                      <a:ext cx="6332219" cy="266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A08B" w14:textId="77777777" w:rsidR="000D5D87" w:rsidRPr="002079B7" w:rsidRDefault="00E9736E">
      <w:pPr>
        <w:pStyle w:val="Corpodetexto"/>
        <w:rPr>
          <w:rFonts w:ascii="Arial" w:hAnsi="Arial" w:cs="Arial"/>
          <w:b/>
          <w:bCs/>
          <w:sz w:val="24"/>
          <w:szCs w:val="24"/>
        </w:rPr>
      </w:pPr>
      <w:r w:rsidRPr="002079B7">
        <w:rPr>
          <w:rFonts w:ascii="Arial" w:hAnsi="Arial" w:cs="Arial"/>
          <w:b/>
          <w:bCs/>
          <w:sz w:val="24"/>
          <w:szCs w:val="24"/>
        </w:rPr>
        <w:t>Evidência 2- Página Home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0D5D87" w:rsidRPr="002079B7" w14:paraId="5A0009A6" w14:textId="77777777">
        <w:tc>
          <w:tcPr>
            <w:tcW w:w="4986" w:type="dxa"/>
          </w:tcPr>
          <w:p w14:paraId="51690003" w14:textId="77777777" w:rsidR="000D5D87" w:rsidRPr="002079B7" w:rsidRDefault="00E973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Categoria</w:t>
            </w:r>
          </w:p>
        </w:tc>
        <w:tc>
          <w:tcPr>
            <w:tcW w:w="4986" w:type="dxa"/>
          </w:tcPr>
          <w:p w14:paraId="44325552" w14:textId="77777777" w:rsidR="000D5D87" w:rsidRPr="002079B7" w:rsidRDefault="00E973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Resultado</w:t>
            </w:r>
          </w:p>
        </w:tc>
      </w:tr>
      <w:tr w:rsidR="000D5D87" w:rsidRPr="002079B7" w14:paraId="55771854" w14:textId="77777777">
        <w:tc>
          <w:tcPr>
            <w:tcW w:w="4986" w:type="dxa"/>
          </w:tcPr>
          <w:p w14:paraId="4E7EFD7F" w14:textId="77777777" w:rsidR="000D5D87" w:rsidRPr="00757A72" w:rsidRDefault="00E9736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57A72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UI</w:t>
            </w:r>
          </w:p>
        </w:tc>
        <w:tc>
          <w:tcPr>
            <w:tcW w:w="4986" w:type="dxa"/>
          </w:tcPr>
          <w:p w14:paraId="78CFC2F5" w14:textId="77777777" w:rsidR="000D5D87" w:rsidRPr="00757A72" w:rsidRDefault="00E9736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57A72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Elementos ausentes (“Bem-vindo”, “Candidatar-se”)</w:t>
            </w:r>
          </w:p>
        </w:tc>
      </w:tr>
      <w:tr w:rsidR="000D5D87" w:rsidRPr="002079B7" w14:paraId="51F00035" w14:textId="77777777">
        <w:tc>
          <w:tcPr>
            <w:tcW w:w="4986" w:type="dxa"/>
          </w:tcPr>
          <w:p w14:paraId="54ED3AF0" w14:textId="77777777" w:rsidR="000D5D87" w:rsidRPr="00757A72" w:rsidRDefault="00E9736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57A72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Botões</w:t>
            </w:r>
          </w:p>
        </w:tc>
        <w:tc>
          <w:tcPr>
            <w:tcW w:w="4986" w:type="dxa"/>
          </w:tcPr>
          <w:p w14:paraId="2BFADCA9" w14:textId="77777777" w:rsidR="000D5D87" w:rsidRPr="00757A72" w:rsidRDefault="00E9736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57A72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Todos funcionando (status 200)</w:t>
            </w:r>
          </w:p>
        </w:tc>
      </w:tr>
      <w:tr w:rsidR="000D5D87" w:rsidRPr="002079B7" w14:paraId="5277F61F" w14:textId="77777777">
        <w:tc>
          <w:tcPr>
            <w:tcW w:w="4986" w:type="dxa"/>
          </w:tcPr>
          <w:p w14:paraId="7F44CFA9" w14:textId="77777777" w:rsidR="000D5D87" w:rsidRPr="00757A72" w:rsidRDefault="00E9736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57A72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Performance</w:t>
            </w:r>
          </w:p>
        </w:tc>
        <w:tc>
          <w:tcPr>
            <w:tcW w:w="4986" w:type="dxa"/>
          </w:tcPr>
          <w:p w14:paraId="0DDF8181" w14:textId="77777777" w:rsidR="000D5D87" w:rsidRPr="00757A72" w:rsidRDefault="00E9736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57A72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0.009s</w:t>
            </w:r>
          </w:p>
        </w:tc>
      </w:tr>
      <w:tr w:rsidR="000D5D87" w:rsidRPr="002079B7" w14:paraId="1B2BDBB9" w14:textId="77777777">
        <w:tc>
          <w:tcPr>
            <w:tcW w:w="4986" w:type="dxa"/>
          </w:tcPr>
          <w:p w14:paraId="5F29EF4F" w14:textId="77777777" w:rsidR="000D5D87" w:rsidRPr="00757A72" w:rsidRDefault="00E9736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57A72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 xml:space="preserve">Carga (50 </w:t>
            </w:r>
            <w:proofErr w:type="spellStart"/>
            <w:r w:rsidRPr="00757A72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req</w:t>
            </w:r>
            <w:proofErr w:type="spellEnd"/>
            <w:r w:rsidRPr="00757A72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)</w:t>
            </w:r>
          </w:p>
        </w:tc>
        <w:tc>
          <w:tcPr>
            <w:tcW w:w="4986" w:type="dxa"/>
          </w:tcPr>
          <w:p w14:paraId="66CE80B0" w14:textId="77777777" w:rsidR="000D5D87" w:rsidRPr="002079B7" w:rsidRDefault="00E9736E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PASS</w:t>
            </w:r>
          </w:p>
        </w:tc>
      </w:tr>
      <w:tr w:rsidR="000D5D87" w:rsidRPr="002079B7" w14:paraId="503A407D" w14:textId="77777777">
        <w:tc>
          <w:tcPr>
            <w:tcW w:w="4986" w:type="dxa"/>
          </w:tcPr>
          <w:p w14:paraId="7C98FE60" w14:textId="77777777" w:rsidR="000D5D87" w:rsidRPr="00757A72" w:rsidRDefault="00E9736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57A72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 xml:space="preserve">Stress (200 </w:t>
            </w:r>
            <w:proofErr w:type="spellStart"/>
            <w:r w:rsidRPr="00757A72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req</w:t>
            </w:r>
            <w:proofErr w:type="spellEnd"/>
            <w:r w:rsidRPr="00757A72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)</w:t>
            </w:r>
          </w:p>
        </w:tc>
        <w:tc>
          <w:tcPr>
            <w:tcW w:w="4986" w:type="dxa"/>
          </w:tcPr>
          <w:p w14:paraId="1463B598" w14:textId="77777777" w:rsidR="000D5D87" w:rsidRPr="002079B7" w:rsidRDefault="00E9736E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FAIL – Servidor não suportou</w:t>
            </w:r>
          </w:p>
        </w:tc>
      </w:tr>
      <w:tr w:rsidR="000D5D87" w:rsidRPr="002079B7" w14:paraId="44BD830E" w14:textId="77777777">
        <w:tc>
          <w:tcPr>
            <w:tcW w:w="4986" w:type="dxa"/>
          </w:tcPr>
          <w:p w14:paraId="65C8E50F" w14:textId="77777777" w:rsidR="000D5D87" w:rsidRPr="00757A72" w:rsidRDefault="00E9736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57A72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Segurança</w:t>
            </w:r>
          </w:p>
        </w:tc>
        <w:tc>
          <w:tcPr>
            <w:tcW w:w="4986" w:type="dxa"/>
          </w:tcPr>
          <w:p w14:paraId="67084EA2" w14:textId="77777777" w:rsidR="000D5D87" w:rsidRPr="002079B7" w:rsidRDefault="00E9736E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PASS</w:t>
            </w:r>
          </w:p>
        </w:tc>
      </w:tr>
    </w:tbl>
    <w:p w14:paraId="355980A3" w14:textId="77777777" w:rsidR="000D5D87" w:rsidRPr="002079B7" w:rsidRDefault="000D5D87">
      <w:pPr>
        <w:pStyle w:val="Corpodetexto"/>
        <w:rPr>
          <w:rFonts w:ascii="Arial" w:hAnsi="Arial" w:cs="Arial"/>
          <w:b/>
          <w:bCs/>
          <w:sz w:val="24"/>
          <w:szCs w:val="24"/>
        </w:rPr>
      </w:pPr>
    </w:p>
    <w:p w14:paraId="45A8AACE" w14:textId="77777777" w:rsidR="000D5D87" w:rsidRDefault="000D5D87">
      <w:pPr>
        <w:pStyle w:val="Corpodetexto"/>
        <w:rPr>
          <w:b/>
          <w:bCs/>
        </w:rPr>
      </w:pPr>
    </w:p>
    <w:p w14:paraId="72AD8683" w14:textId="77777777" w:rsidR="000D5D87" w:rsidRDefault="000D5D87">
      <w:pPr>
        <w:pStyle w:val="Corpodetexto"/>
        <w:rPr>
          <w:b/>
          <w:bCs/>
        </w:rPr>
      </w:pPr>
    </w:p>
    <w:p w14:paraId="060E3C17" w14:textId="77777777" w:rsidR="000D5D87" w:rsidRDefault="000D5D87">
      <w:pPr>
        <w:pStyle w:val="Corpodetexto"/>
        <w:rPr>
          <w:b/>
          <w:bCs/>
        </w:rPr>
      </w:pPr>
    </w:p>
    <w:p w14:paraId="0BDF824B" w14:textId="77777777" w:rsidR="000775A6" w:rsidRDefault="000775A6">
      <w:pPr>
        <w:pStyle w:val="Ttulo2"/>
        <w:jc w:val="both"/>
        <w:rPr>
          <w:rFonts w:ascii="Arial" w:hAnsi="Arial" w:cs="Arial"/>
          <w:sz w:val="24"/>
          <w:szCs w:val="24"/>
        </w:rPr>
      </w:pPr>
    </w:p>
    <w:p w14:paraId="5D184904" w14:textId="18963DE8" w:rsidR="000D5D87" w:rsidRPr="000775A6" w:rsidRDefault="00E9736E" w:rsidP="000775A6">
      <w:pPr>
        <w:pStyle w:val="Ttulo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3.1.</w:t>
      </w:r>
      <w:r w:rsidR="00F10057">
        <w:rPr>
          <w:rFonts w:ascii="Arial" w:hAnsi="Arial" w:cs="Arial"/>
          <w:sz w:val="24"/>
          <w:szCs w:val="24"/>
        </w:rPr>
        <w:t>3</w:t>
      </w:r>
      <w:r>
        <w:rPr>
          <w:rFonts w:ascii="Arial" w:hAnsi="Arial" w:cs="Arial"/>
          <w:sz w:val="24"/>
          <w:szCs w:val="24"/>
        </w:rPr>
        <w:t xml:space="preserve"> -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15"/>
        <w:gridCol w:w="1679"/>
        <w:gridCol w:w="1396"/>
        <w:gridCol w:w="1664"/>
        <w:gridCol w:w="2608"/>
      </w:tblGrid>
      <w:tr w:rsidR="000D5D87" w14:paraId="30CBFAEE" w14:textId="77777777" w:rsidTr="32B1989A">
        <w:tc>
          <w:tcPr>
            <w:tcW w:w="2660" w:type="dxa"/>
          </w:tcPr>
          <w:p w14:paraId="07B5FD64" w14:textId="77777777" w:rsidR="000D5D87" w:rsidRDefault="00E9736E">
            <w:pPr>
              <w:pStyle w:val="Corpodetexto"/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Objetivo</w:t>
            </w:r>
          </w:p>
        </w:tc>
        <w:tc>
          <w:tcPr>
            <w:tcW w:w="7513" w:type="dxa"/>
            <w:gridSpan w:val="4"/>
          </w:tcPr>
          <w:p w14:paraId="6BC69E1F" w14:textId="77777777" w:rsidR="000D5D87" w:rsidRDefault="00E9736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ab/>
              <w:t>Realizar Cadastro para Candidatura</w:t>
            </w:r>
          </w:p>
          <w:p w14:paraId="3DACFF53" w14:textId="77777777" w:rsidR="000D5D87" w:rsidRDefault="000D5D87">
            <w:pPr>
              <w:tabs>
                <w:tab w:val="left" w:pos="1629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0D5D87" w14:paraId="42C776B3" w14:textId="77777777" w:rsidTr="32B1989A">
        <w:tc>
          <w:tcPr>
            <w:tcW w:w="2660" w:type="dxa"/>
          </w:tcPr>
          <w:p w14:paraId="1C6645E5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Técnica:</w:t>
            </w:r>
          </w:p>
        </w:tc>
        <w:tc>
          <w:tcPr>
            <w:tcW w:w="3118" w:type="dxa"/>
            <w:gridSpan w:val="2"/>
          </w:tcPr>
          <w:p w14:paraId="1A9415F8" w14:textId="4F4FF803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 w:rsidRPr="32B1989A">
              <w:rPr>
                <w:rFonts w:ascii="Arial" w:hAnsi="Arial" w:cs="Arial"/>
                <w:b/>
                <w:bCs/>
              </w:rPr>
              <w:t>(</w:t>
            </w:r>
            <w:r w:rsidR="521FFEE6" w:rsidRPr="32B1989A">
              <w:rPr>
                <w:rFonts w:ascii="Arial" w:hAnsi="Arial" w:cs="Arial"/>
                <w:b/>
                <w:bCs/>
              </w:rPr>
              <w:t>X)</w:t>
            </w:r>
            <w:r w:rsidRPr="32B1989A">
              <w:rPr>
                <w:rFonts w:ascii="Arial" w:hAnsi="Arial" w:cs="Arial"/>
                <w:b/>
                <w:bCs/>
              </w:rPr>
              <w:t xml:space="preserve"> manual</w:t>
            </w:r>
          </w:p>
        </w:tc>
        <w:tc>
          <w:tcPr>
            <w:tcW w:w="4395" w:type="dxa"/>
            <w:gridSpan w:val="2"/>
          </w:tcPr>
          <w:p w14:paraId="3E1B9247" w14:textId="06D38411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 w:rsidRPr="32B1989A">
              <w:rPr>
                <w:rFonts w:ascii="Arial" w:hAnsi="Arial" w:cs="Arial"/>
                <w:b/>
                <w:bCs/>
              </w:rPr>
              <w:t>(X) automática</w:t>
            </w:r>
          </w:p>
        </w:tc>
      </w:tr>
      <w:tr w:rsidR="000D5D87" w14:paraId="39AD541A" w14:textId="77777777" w:rsidTr="32B1989A">
        <w:tc>
          <w:tcPr>
            <w:tcW w:w="2660" w:type="dxa"/>
          </w:tcPr>
          <w:p w14:paraId="792180BF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Estágio do teste</w:t>
            </w:r>
          </w:p>
        </w:tc>
        <w:tc>
          <w:tcPr>
            <w:tcW w:w="1701" w:type="dxa"/>
          </w:tcPr>
          <w:p w14:paraId="155529C8" w14:textId="557CC43A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 w:rsidRPr="32B1989A">
              <w:rPr>
                <w:rFonts w:ascii="Arial" w:hAnsi="Arial" w:cs="Arial"/>
                <w:b/>
                <w:bCs/>
              </w:rPr>
              <w:t>Integração ()</w:t>
            </w:r>
          </w:p>
        </w:tc>
        <w:tc>
          <w:tcPr>
            <w:tcW w:w="1417" w:type="dxa"/>
          </w:tcPr>
          <w:p w14:paraId="7F30A403" w14:textId="21153DE3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 w:rsidRPr="32B1989A">
              <w:rPr>
                <w:rFonts w:ascii="Arial" w:hAnsi="Arial" w:cs="Arial"/>
                <w:b/>
                <w:bCs/>
              </w:rPr>
              <w:t>Sistema ()</w:t>
            </w:r>
          </w:p>
        </w:tc>
        <w:tc>
          <w:tcPr>
            <w:tcW w:w="1701" w:type="dxa"/>
          </w:tcPr>
          <w:p w14:paraId="0810F670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Unidade (x)</w:t>
            </w:r>
          </w:p>
        </w:tc>
        <w:tc>
          <w:tcPr>
            <w:tcW w:w="2694" w:type="dxa"/>
          </w:tcPr>
          <w:p w14:paraId="0DCAD72B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Aceitação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</w:tr>
      <w:tr w:rsidR="000D5D87" w14:paraId="3CF051A1" w14:textId="77777777" w:rsidTr="32B1989A">
        <w:tc>
          <w:tcPr>
            <w:tcW w:w="2660" w:type="dxa"/>
          </w:tcPr>
          <w:p w14:paraId="49804E39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Abordagem do teste</w:t>
            </w:r>
          </w:p>
        </w:tc>
        <w:tc>
          <w:tcPr>
            <w:tcW w:w="3118" w:type="dxa"/>
            <w:gridSpan w:val="2"/>
          </w:tcPr>
          <w:p w14:paraId="5A45C64F" w14:textId="1DC0A3D1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 w:rsidRPr="32B1989A">
              <w:rPr>
                <w:rFonts w:ascii="Arial" w:hAnsi="Arial" w:cs="Arial"/>
                <w:b/>
                <w:bCs/>
              </w:rPr>
              <w:t xml:space="preserve">Caixa branca </w:t>
            </w:r>
            <w:r w:rsidR="39A5B7B6" w:rsidRPr="32B1989A">
              <w:rPr>
                <w:rFonts w:ascii="Arial" w:hAnsi="Arial" w:cs="Arial"/>
                <w:b/>
                <w:bCs/>
              </w:rPr>
              <w:t>()</w:t>
            </w:r>
          </w:p>
        </w:tc>
        <w:tc>
          <w:tcPr>
            <w:tcW w:w="4395" w:type="dxa"/>
            <w:gridSpan w:val="2"/>
          </w:tcPr>
          <w:p w14:paraId="41D5AA3A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Caixa preta (x)</w:t>
            </w:r>
          </w:p>
        </w:tc>
      </w:tr>
      <w:tr w:rsidR="000D5D87" w14:paraId="62C780EC" w14:textId="77777777" w:rsidTr="32B1989A">
        <w:tc>
          <w:tcPr>
            <w:tcW w:w="2660" w:type="dxa"/>
          </w:tcPr>
          <w:p w14:paraId="6A78702B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Responsável(is)</w:t>
            </w:r>
          </w:p>
        </w:tc>
        <w:tc>
          <w:tcPr>
            <w:tcW w:w="7513" w:type="dxa"/>
            <w:gridSpan w:val="4"/>
          </w:tcPr>
          <w:p w14:paraId="297403EE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Programador(es) ou equipe de testes</w:t>
            </w:r>
          </w:p>
        </w:tc>
      </w:tr>
    </w:tbl>
    <w:p w14:paraId="1AA9D82B" w14:textId="38C30605" w:rsidR="000D5D87" w:rsidRDefault="002079B7">
      <w:pPr>
        <w:pStyle w:val="Ttulo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Evidência 1</w:t>
      </w:r>
      <w:r w:rsidR="00E9736E">
        <w:rPr>
          <w:rFonts w:ascii="Arial" w:hAnsi="Arial" w:cs="Arial"/>
          <w:sz w:val="24"/>
          <w:szCs w:val="24"/>
        </w:rPr>
        <w:t xml:space="preserve"> – Página de cadastro (Erro ao não preencher o campo)</w:t>
      </w:r>
    </w:p>
    <w:p w14:paraId="00D6BBD2" w14:textId="77777777" w:rsidR="000D5D87" w:rsidRDefault="00E9736E">
      <w:pPr>
        <w:pStyle w:val="Ttulo2"/>
        <w:ind w:firstLine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64652B06" wp14:editId="18308130">
            <wp:extent cx="4316525" cy="5373374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16227" name="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tretch/>
                  </pic:blipFill>
                  <pic:spPr bwMode="auto">
                    <a:xfrm>
                      <a:off x="0" y="0"/>
                      <a:ext cx="4316525" cy="537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024BB" w14:textId="77777777" w:rsidR="000D5D87" w:rsidRDefault="000D5D87"/>
    <w:p w14:paraId="3FBDF1AD" w14:textId="77777777" w:rsidR="000D5D87" w:rsidRDefault="000D5D87">
      <w:pPr>
        <w:pStyle w:val="Ttulo2"/>
        <w:rPr>
          <w:rFonts w:ascii="Arial" w:hAnsi="Arial" w:cs="Arial"/>
          <w:sz w:val="24"/>
          <w:szCs w:val="24"/>
        </w:rPr>
      </w:pPr>
    </w:p>
    <w:p w14:paraId="74ED53AF" w14:textId="77777777" w:rsidR="000D5D87" w:rsidRDefault="000D5D87">
      <w:pPr>
        <w:pStyle w:val="Ttulo2"/>
        <w:jc w:val="both"/>
        <w:rPr>
          <w:rFonts w:ascii="Arial" w:hAnsi="Arial" w:cs="Arial"/>
          <w:sz w:val="24"/>
          <w:szCs w:val="24"/>
        </w:rPr>
      </w:pPr>
    </w:p>
    <w:p w14:paraId="4FB0589C" w14:textId="77777777" w:rsidR="000D5D87" w:rsidRDefault="000D5D87">
      <w:pPr>
        <w:pStyle w:val="Ttulo2"/>
        <w:jc w:val="both"/>
        <w:rPr>
          <w:rFonts w:ascii="Arial" w:hAnsi="Arial" w:cs="Arial"/>
          <w:sz w:val="24"/>
          <w:szCs w:val="24"/>
        </w:rPr>
      </w:pPr>
    </w:p>
    <w:p w14:paraId="3B443236" w14:textId="77777777" w:rsidR="000D5D87" w:rsidRDefault="00E9736E">
      <w:pPr>
        <w:pStyle w:val="Ttulo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Evidência 2 – Envio com sucesso</w:t>
      </w:r>
    </w:p>
    <w:p w14:paraId="42471DC7" w14:textId="77777777" w:rsidR="000D5D87" w:rsidRDefault="000D5D87"/>
    <w:p w14:paraId="3D4E452B" w14:textId="77777777" w:rsidR="000D5D87" w:rsidRDefault="00E9736E">
      <w:pPr>
        <w:jc w:val="center"/>
      </w:pPr>
      <w:r>
        <w:rPr>
          <w:noProof/>
          <w:lang w:eastAsia="pt-BR"/>
        </w:rPr>
        <w:drawing>
          <wp:inline distT="0" distB="0" distL="0" distR="0" wp14:anchorId="17D8D985" wp14:editId="751D76F0">
            <wp:extent cx="4082064" cy="1325437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24872" name=""/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tretch/>
                  </pic:blipFill>
                  <pic:spPr bwMode="auto">
                    <a:xfrm>
                      <a:off x="0" y="0"/>
                      <a:ext cx="4082063" cy="132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04F58" w14:textId="77777777" w:rsidR="000D5D87" w:rsidRDefault="000D5D87"/>
    <w:p w14:paraId="32B0E32C" w14:textId="77777777" w:rsidR="000D5D87" w:rsidRDefault="000D5D87">
      <w:pPr>
        <w:jc w:val="center"/>
      </w:pPr>
    </w:p>
    <w:p w14:paraId="4707E0BB" w14:textId="77777777" w:rsidR="000D5D87" w:rsidRDefault="00E9736E">
      <w:pPr>
        <w:jc w:val="center"/>
      </w:pPr>
      <w:r>
        <w:rPr>
          <w:noProof/>
          <w:lang w:eastAsia="pt-BR"/>
        </w:rPr>
        <w:drawing>
          <wp:inline distT="0" distB="0" distL="0" distR="0" wp14:anchorId="0668DB2A" wp14:editId="7FAC850A">
            <wp:extent cx="4082064" cy="5072914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08239" name=""/>
                    <pic:cNvPicPr>
                      <a:picLocks noChangeAspect="1"/>
                    </pic:cNvPicPr>
                  </pic:nvPicPr>
                  <pic:blipFill rotWithShape="1">
                    <a:blip r:embed="rId21"/>
                    <a:stretch/>
                  </pic:blipFill>
                  <pic:spPr bwMode="auto">
                    <a:xfrm>
                      <a:off x="0" y="0"/>
                      <a:ext cx="4082063" cy="507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E5DED" w14:textId="65661B8C" w:rsidR="00D512A8" w:rsidRDefault="00E9736E" w:rsidP="00D512A8">
      <w:pPr>
        <w:pStyle w:val="Ttulo2"/>
        <w:jc w:val="both"/>
        <w:rPr>
          <w:rFonts w:ascii="Arial" w:hAnsi="Arial" w:cs="Arial"/>
          <w:sz w:val="24"/>
          <w:szCs w:val="24"/>
        </w:rPr>
      </w:pPr>
      <w:r w:rsidRPr="002079B7">
        <w:rPr>
          <w:rFonts w:ascii="Arial" w:hAnsi="Arial" w:cs="Arial"/>
          <w:sz w:val="24"/>
          <w:szCs w:val="24"/>
        </w:rPr>
        <w:lastRenderedPageBreak/>
        <w:t>Evidência 3 – Resultados</w:t>
      </w:r>
      <w:r w:rsidR="00D512A8" w:rsidRPr="00D512A8">
        <w:rPr>
          <w:rFonts w:ascii="Arial" w:hAnsi="Arial" w:cs="Arial"/>
          <w:sz w:val="24"/>
          <w:szCs w:val="24"/>
        </w:rPr>
        <w:t xml:space="preserve"> </w:t>
      </w:r>
      <w:r w:rsidR="00D512A8">
        <w:rPr>
          <w:rFonts w:ascii="Arial" w:hAnsi="Arial" w:cs="Arial"/>
          <w:sz w:val="24"/>
          <w:szCs w:val="24"/>
        </w:rPr>
        <w:t>da Classe</w:t>
      </w:r>
    </w:p>
    <w:p w14:paraId="1445464B" w14:textId="77777777" w:rsidR="000D5D87" w:rsidRPr="002079B7" w:rsidRDefault="000D5D87">
      <w:pPr>
        <w:pStyle w:val="Ttulo2"/>
        <w:jc w:val="both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82"/>
        <w:gridCol w:w="4980"/>
      </w:tblGrid>
      <w:tr w:rsidR="000D5D87" w:rsidRPr="002079B7" w14:paraId="4C7B6C1C" w14:textId="77777777">
        <w:tc>
          <w:tcPr>
            <w:tcW w:w="4986" w:type="dxa"/>
          </w:tcPr>
          <w:p w14:paraId="40A6755A" w14:textId="77777777" w:rsidR="000D5D87" w:rsidRPr="002079B7" w:rsidRDefault="00E9736E">
            <w:pPr>
              <w:pStyle w:val="Corpodetex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79B7">
              <w:rPr>
                <w:rFonts w:ascii="Arial" w:hAnsi="Arial" w:cs="Arial"/>
                <w:b/>
                <w:bCs/>
                <w:sz w:val="24"/>
                <w:szCs w:val="24"/>
              </w:rPr>
              <w:t>Categoria</w:t>
            </w:r>
          </w:p>
        </w:tc>
        <w:tc>
          <w:tcPr>
            <w:tcW w:w="4986" w:type="dxa"/>
          </w:tcPr>
          <w:p w14:paraId="4CF0C9D2" w14:textId="77777777" w:rsidR="000D5D87" w:rsidRPr="002079B7" w:rsidRDefault="00E9736E">
            <w:pPr>
              <w:pStyle w:val="Corpodetex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79B7">
              <w:rPr>
                <w:rFonts w:ascii="Arial" w:hAnsi="Arial" w:cs="Arial"/>
                <w:b/>
                <w:bCs/>
                <w:sz w:val="24"/>
                <w:szCs w:val="24"/>
              </w:rPr>
              <w:t>Resultados</w:t>
            </w:r>
          </w:p>
        </w:tc>
      </w:tr>
      <w:tr w:rsidR="000D5D87" w:rsidRPr="002079B7" w14:paraId="28527005" w14:textId="77777777">
        <w:tc>
          <w:tcPr>
            <w:tcW w:w="4986" w:type="dxa"/>
          </w:tcPr>
          <w:p w14:paraId="35EF3A73" w14:textId="77777777" w:rsidR="000D5D87" w:rsidRPr="00757A72" w:rsidRDefault="00E9736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57A72">
              <w:rPr>
                <w:rFonts w:ascii="Arial" w:hAnsi="Arial" w:cs="Arial"/>
                <w:b/>
                <w:sz w:val="24"/>
                <w:szCs w:val="24"/>
              </w:rPr>
              <w:t>UI completa: PASS</w:t>
            </w:r>
          </w:p>
        </w:tc>
        <w:tc>
          <w:tcPr>
            <w:tcW w:w="4986" w:type="dxa"/>
          </w:tcPr>
          <w:p w14:paraId="35A2242C" w14:textId="090CAD03" w:rsidR="000D5D87" w:rsidRPr="002079B7" w:rsidRDefault="00E9736E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hAnsi="Arial" w:cs="Arial"/>
                <w:sz w:val="24"/>
                <w:szCs w:val="24"/>
              </w:rPr>
              <w:t>PASS</w:t>
            </w:r>
          </w:p>
        </w:tc>
      </w:tr>
      <w:tr w:rsidR="000D5D87" w:rsidRPr="002079B7" w14:paraId="098085DF" w14:textId="77777777">
        <w:tc>
          <w:tcPr>
            <w:tcW w:w="4986" w:type="dxa"/>
          </w:tcPr>
          <w:p w14:paraId="7DA046F4" w14:textId="77777777" w:rsidR="000D5D87" w:rsidRPr="00757A72" w:rsidRDefault="00E9736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57A72">
              <w:rPr>
                <w:rFonts w:ascii="Arial" w:hAnsi="Arial" w:cs="Arial"/>
                <w:b/>
                <w:sz w:val="24"/>
                <w:szCs w:val="24"/>
              </w:rPr>
              <w:t>Botão “CANDIDATAR”: PASS</w:t>
            </w:r>
          </w:p>
        </w:tc>
        <w:tc>
          <w:tcPr>
            <w:tcW w:w="4986" w:type="dxa"/>
          </w:tcPr>
          <w:p w14:paraId="08CF085D" w14:textId="6859BC44" w:rsidR="000D5D87" w:rsidRPr="002079B7" w:rsidRDefault="00E9736E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hAnsi="Arial" w:cs="Arial"/>
                <w:sz w:val="24"/>
                <w:szCs w:val="24"/>
              </w:rPr>
              <w:t>PASS</w:t>
            </w:r>
          </w:p>
        </w:tc>
      </w:tr>
      <w:tr w:rsidR="000D5D87" w:rsidRPr="002079B7" w14:paraId="713EBD4F" w14:textId="77777777">
        <w:tc>
          <w:tcPr>
            <w:tcW w:w="4986" w:type="dxa"/>
          </w:tcPr>
          <w:p w14:paraId="229C6453" w14:textId="77777777" w:rsidR="000D5D87" w:rsidRPr="00757A72" w:rsidRDefault="00E9736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57A72">
              <w:rPr>
                <w:rFonts w:ascii="Arial" w:hAnsi="Arial" w:cs="Arial"/>
                <w:b/>
                <w:sz w:val="24"/>
                <w:szCs w:val="24"/>
              </w:rPr>
              <w:t>Candidatura enviada automaticamente: PASS</w:t>
            </w:r>
          </w:p>
        </w:tc>
        <w:tc>
          <w:tcPr>
            <w:tcW w:w="4986" w:type="dxa"/>
          </w:tcPr>
          <w:p w14:paraId="64C1935A" w14:textId="55986F7E" w:rsidR="000D5D87" w:rsidRPr="002079B7" w:rsidRDefault="00E9736E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hAnsi="Arial" w:cs="Arial"/>
                <w:sz w:val="24"/>
                <w:szCs w:val="24"/>
              </w:rPr>
              <w:t>PASS</w:t>
            </w:r>
          </w:p>
        </w:tc>
      </w:tr>
      <w:tr w:rsidR="000D5D87" w:rsidRPr="002079B7" w14:paraId="2A82E68A" w14:textId="77777777">
        <w:tc>
          <w:tcPr>
            <w:tcW w:w="4986" w:type="dxa"/>
          </w:tcPr>
          <w:p w14:paraId="0EF162D5" w14:textId="77777777" w:rsidR="000D5D87" w:rsidRPr="00757A72" w:rsidRDefault="00E9736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57A72">
              <w:rPr>
                <w:rFonts w:ascii="Arial" w:hAnsi="Arial" w:cs="Arial"/>
                <w:b/>
                <w:sz w:val="24"/>
                <w:szCs w:val="24"/>
              </w:rPr>
              <w:t>Performance: 0.006s</w:t>
            </w:r>
          </w:p>
        </w:tc>
        <w:tc>
          <w:tcPr>
            <w:tcW w:w="4986" w:type="dxa"/>
          </w:tcPr>
          <w:p w14:paraId="5D6944D7" w14:textId="53FA191A" w:rsidR="000D5D87" w:rsidRPr="002079B7" w:rsidRDefault="00E9736E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hAnsi="Arial" w:cs="Arial"/>
                <w:sz w:val="24"/>
                <w:szCs w:val="24"/>
              </w:rPr>
              <w:t>0.006s</w:t>
            </w:r>
          </w:p>
        </w:tc>
      </w:tr>
      <w:tr w:rsidR="000D5D87" w:rsidRPr="002079B7" w14:paraId="6E827187" w14:textId="77777777">
        <w:tc>
          <w:tcPr>
            <w:tcW w:w="4986" w:type="dxa"/>
          </w:tcPr>
          <w:p w14:paraId="7AD30E53" w14:textId="77777777" w:rsidR="000D5D87" w:rsidRPr="00757A72" w:rsidRDefault="00E9736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57A72">
              <w:rPr>
                <w:rFonts w:ascii="Arial" w:hAnsi="Arial" w:cs="Arial"/>
                <w:b/>
                <w:sz w:val="24"/>
                <w:szCs w:val="24"/>
              </w:rPr>
              <w:t>Carga (20 requisições): PASS</w:t>
            </w:r>
          </w:p>
        </w:tc>
        <w:tc>
          <w:tcPr>
            <w:tcW w:w="4986" w:type="dxa"/>
          </w:tcPr>
          <w:p w14:paraId="0DD99053" w14:textId="3CA1DC9A" w:rsidR="000D5D87" w:rsidRPr="002079B7" w:rsidRDefault="00E9736E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hAnsi="Arial" w:cs="Arial"/>
                <w:sz w:val="24"/>
                <w:szCs w:val="24"/>
              </w:rPr>
              <w:t>PASS</w:t>
            </w:r>
          </w:p>
        </w:tc>
      </w:tr>
      <w:tr w:rsidR="000D5D87" w:rsidRPr="002079B7" w14:paraId="666F3FCE" w14:textId="77777777">
        <w:tc>
          <w:tcPr>
            <w:tcW w:w="4986" w:type="dxa"/>
          </w:tcPr>
          <w:p w14:paraId="1D4A3CC9" w14:textId="77777777" w:rsidR="000D5D87" w:rsidRPr="00757A72" w:rsidRDefault="00E9736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57A72">
              <w:rPr>
                <w:rFonts w:ascii="Arial" w:hAnsi="Arial" w:cs="Arial"/>
                <w:b/>
                <w:sz w:val="24"/>
                <w:szCs w:val="24"/>
              </w:rPr>
              <w:t>UI completa: PASS</w:t>
            </w:r>
          </w:p>
        </w:tc>
        <w:tc>
          <w:tcPr>
            <w:tcW w:w="4986" w:type="dxa"/>
          </w:tcPr>
          <w:p w14:paraId="440A9E7F" w14:textId="2898D7D7" w:rsidR="000D5D87" w:rsidRPr="002079B7" w:rsidRDefault="00E9736E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hAnsi="Arial" w:cs="Arial"/>
                <w:sz w:val="24"/>
                <w:szCs w:val="24"/>
              </w:rPr>
              <w:t>PASS</w:t>
            </w:r>
          </w:p>
        </w:tc>
      </w:tr>
    </w:tbl>
    <w:p w14:paraId="0CE28C16" w14:textId="193BAA85" w:rsidR="000D5D87" w:rsidRDefault="000D5D87">
      <w:pPr>
        <w:pStyle w:val="Ttulo2"/>
        <w:jc w:val="both"/>
        <w:rPr>
          <w:rFonts w:ascii="Arial" w:hAnsi="Arial" w:cs="Arial"/>
          <w:sz w:val="24"/>
          <w:szCs w:val="24"/>
        </w:rPr>
      </w:pPr>
    </w:p>
    <w:p w14:paraId="21096FEF" w14:textId="77777777" w:rsidR="00D512A8" w:rsidRPr="00D512A8" w:rsidRDefault="00D512A8" w:rsidP="00D512A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15"/>
        <w:gridCol w:w="1679"/>
        <w:gridCol w:w="1396"/>
        <w:gridCol w:w="1664"/>
        <w:gridCol w:w="2608"/>
      </w:tblGrid>
      <w:tr w:rsidR="000D5D87" w14:paraId="7D9EB2A5" w14:textId="77777777" w:rsidTr="32B1989A">
        <w:tc>
          <w:tcPr>
            <w:tcW w:w="2660" w:type="dxa"/>
          </w:tcPr>
          <w:p w14:paraId="6A24CD61" w14:textId="77777777" w:rsidR="000D5D87" w:rsidRDefault="00E9736E">
            <w:pPr>
              <w:pStyle w:val="Corpodetexto"/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Objetivo</w:t>
            </w:r>
          </w:p>
        </w:tc>
        <w:tc>
          <w:tcPr>
            <w:tcW w:w="7513" w:type="dxa"/>
            <w:gridSpan w:val="4"/>
          </w:tcPr>
          <w:p w14:paraId="20E7F495" w14:textId="77777777" w:rsidR="000D5D87" w:rsidRDefault="00E9736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Eleições Ativas</w:t>
            </w:r>
          </w:p>
        </w:tc>
      </w:tr>
      <w:tr w:rsidR="000D5D87" w14:paraId="3DD8D9ED" w14:textId="77777777" w:rsidTr="32B1989A">
        <w:tc>
          <w:tcPr>
            <w:tcW w:w="2660" w:type="dxa"/>
          </w:tcPr>
          <w:p w14:paraId="4C385ED3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Técnica:</w:t>
            </w:r>
          </w:p>
        </w:tc>
        <w:tc>
          <w:tcPr>
            <w:tcW w:w="3118" w:type="dxa"/>
            <w:gridSpan w:val="2"/>
          </w:tcPr>
          <w:p w14:paraId="299A9A4C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</w:rPr>
              <w:t>X )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manual</w:t>
            </w:r>
          </w:p>
        </w:tc>
        <w:tc>
          <w:tcPr>
            <w:tcW w:w="4395" w:type="dxa"/>
            <w:gridSpan w:val="2"/>
          </w:tcPr>
          <w:p w14:paraId="2B1E20B0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</w:rPr>
              <w:t>X )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automática</w:t>
            </w:r>
          </w:p>
        </w:tc>
      </w:tr>
      <w:tr w:rsidR="000D5D87" w14:paraId="157E7CFE" w14:textId="77777777" w:rsidTr="32B1989A">
        <w:tc>
          <w:tcPr>
            <w:tcW w:w="2660" w:type="dxa"/>
          </w:tcPr>
          <w:p w14:paraId="432D38B5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Estágio do teste</w:t>
            </w:r>
          </w:p>
        </w:tc>
        <w:tc>
          <w:tcPr>
            <w:tcW w:w="1701" w:type="dxa"/>
          </w:tcPr>
          <w:p w14:paraId="38E548E7" w14:textId="5710574B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 w:rsidRPr="32B1989A">
              <w:rPr>
                <w:rFonts w:ascii="Arial" w:hAnsi="Arial" w:cs="Arial"/>
                <w:b/>
                <w:bCs/>
              </w:rPr>
              <w:t>Integração ()</w:t>
            </w:r>
          </w:p>
        </w:tc>
        <w:tc>
          <w:tcPr>
            <w:tcW w:w="1417" w:type="dxa"/>
          </w:tcPr>
          <w:p w14:paraId="4F2A94E4" w14:textId="1E3BEE6D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 w:rsidRPr="32B1989A">
              <w:rPr>
                <w:rFonts w:ascii="Arial" w:hAnsi="Arial" w:cs="Arial"/>
                <w:b/>
                <w:bCs/>
              </w:rPr>
              <w:t>Sistema ()</w:t>
            </w:r>
          </w:p>
        </w:tc>
        <w:tc>
          <w:tcPr>
            <w:tcW w:w="1701" w:type="dxa"/>
          </w:tcPr>
          <w:p w14:paraId="2F9ED9E7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Unidade (x)</w:t>
            </w:r>
          </w:p>
        </w:tc>
        <w:tc>
          <w:tcPr>
            <w:tcW w:w="2694" w:type="dxa"/>
          </w:tcPr>
          <w:p w14:paraId="7C1A3C0B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Aceitação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</w:tr>
      <w:tr w:rsidR="000D5D87" w14:paraId="722784AC" w14:textId="77777777" w:rsidTr="32B1989A">
        <w:tc>
          <w:tcPr>
            <w:tcW w:w="2660" w:type="dxa"/>
          </w:tcPr>
          <w:p w14:paraId="308DCDA7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Abordagem do teste</w:t>
            </w:r>
          </w:p>
        </w:tc>
        <w:tc>
          <w:tcPr>
            <w:tcW w:w="3118" w:type="dxa"/>
            <w:gridSpan w:val="2"/>
          </w:tcPr>
          <w:p w14:paraId="4B174E0B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Caixa branca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  <w:tc>
          <w:tcPr>
            <w:tcW w:w="4395" w:type="dxa"/>
            <w:gridSpan w:val="2"/>
          </w:tcPr>
          <w:p w14:paraId="5819D5AF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Caixa preta (x)</w:t>
            </w:r>
          </w:p>
        </w:tc>
      </w:tr>
      <w:tr w:rsidR="000D5D87" w14:paraId="1AF62D9E" w14:textId="77777777" w:rsidTr="32B1989A">
        <w:tc>
          <w:tcPr>
            <w:tcW w:w="2660" w:type="dxa"/>
          </w:tcPr>
          <w:p w14:paraId="71199C1D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Responsável(is)</w:t>
            </w:r>
          </w:p>
        </w:tc>
        <w:tc>
          <w:tcPr>
            <w:tcW w:w="7513" w:type="dxa"/>
            <w:gridSpan w:val="4"/>
          </w:tcPr>
          <w:p w14:paraId="7E86F872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Programador(es) ou equipe de testes</w:t>
            </w:r>
          </w:p>
        </w:tc>
      </w:tr>
    </w:tbl>
    <w:p w14:paraId="7140D824" w14:textId="77777777" w:rsidR="000D5D87" w:rsidRDefault="000D5D87">
      <w:pPr>
        <w:pStyle w:val="Corpodetexto"/>
        <w:rPr>
          <w:b/>
          <w:bCs/>
        </w:rPr>
      </w:pPr>
    </w:p>
    <w:p w14:paraId="5FB0E3CC" w14:textId="3E68CF0C" w:rsidR="000D5D87" w:rsidRDefault="25709592" w:rsidP="32B1989A">
      <w:pPr>
        <w:pStyle w:val="Corpodetexto"/>
        <w:rPr>
          <w:rFonts w:ascii="Arial Nova" w:eastAsia="Arial Nova" w:hAnsi="Arial Nova" w:cs="Arial Nova"/>
          <w:b/>
          <w:bCs/>
          <w:sz w:val="24"/>
          <w:szCs w:val="24"/>
        </w:rPr>
      </w:pPr>
      <w:r w:rsidRPr="32B1989A">
        <w:rPr>
          <w:rFonts w:ascii="Arial Nova" w:eastAsia="Arial Nova" w:hAnsi="Arial Nova" w:cs="Arial Nova"/>
          <w:b/>
          <w:bCs/>
          <w:sz w:val="24"/>
          <w:szCs w:val="24"/>
        </w:rPr>
        <w:t>Evidência 1</w:t>
      </w:r>
      <w:r w:rsidR="00E9736E" w:rsidRPr="32B1989A">
        <w:rPr>
          <w:rFonts w:ascii="Arial Nova" w:eastAsia="Arial Nova" w:hAnsi="Arial Nova" w:cs="Arial Nova"/>
          <w:b/>
          <w:bCs/>
          <w:sz w:val="24"/>
          <w:szCs w:val="24"/>
        </w:rPr>
        <w:t>- Página Eleições Ativas</w:t>
      </w:r>
    </w:p>
    <w:p w14:paraId="201FF9BB" w14:textId="77777777" w:rsidR="000D5D87" w:rsidRDefault="000D5D87">
      <w:pPr>
        <w:pStyle w:val="Corpodetexto"/>
        <w:rPr>
          <w:b/>
          <w:bCs/>
        </w:rPr>
      </w:pPr>
    </w:p>
    <w:p w14:paraId="05BC2EA3" w14:textId="77777777" w:rsidR="000D5D87" w:rsidRDefault="00E9736E">
      <w:pPr>
        <w:pStyle w:val="Corpodetexto"/>
      </w:pPr>
      <w:r>
        <w:rPr>
          <w:noProof/>
          <w:lang w:eastAsia="pt-BR"/>
        </w:rPr>
        <w:drawing>
          <wp:inline distT="0" distB="0" distL="0" distR="0" wp14:anchorId="1878C5F9" wp14:editId="146EB8A5">
            <wp:extent cx="6332219" cy="2904215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70421" name="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19" cy="29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5E36E" w14:textId="77777777" w:rsidR="000D5D87" w:rsidRDefault="000D5D87">
      <w:pPr>
        <w:pStyle w:val="Corpodetexto"/>
        <w:rPr>
          <w:b/>
          <w:bCs/>
        </w:rPr>
      </w:pPr>
    </w:p>
    <w:p w14:paraId="3D02BFFD" w14:textId="77777777" w:rsidR="000D5D87" w:rsidRDefault="000D5D87">
      <w:pPr>
        <w:pStyle w:val="Corpodetexto"/>
        <w:rPr>
          <w:b/>
          <w:bCs/>
        </w:rPr>
      </w:pPr>
    </w:p>
    <w:p w14:paraId="2D8C1C43" w14:textId="77777777" w:rsidR="000D5D87" w:rsidRDefault="000D5D87">
      <w:pPr>
        <w:pStyle w:val="Corpodetexto"/>
        <w:rPr>
          <w:b/>
          <w:bCs/>
        </w:rPr>
      </w:pPr>
    </w:p>
    <w:p w14:paraId="7324F786" w14:textId="77777777" w:rsidR="000D5D87" w:rsidRDefault="000D5D87">
      <w:pPr>
        <w:pStyle w:val="Corpodetexto"/>
        <w:rPr>
          <w:b/>
          <w:bCs/>
        </w:rPr>
      </w:pPr>
    </w:p>
    <w:p w14:paraId="6434833C" w14:textId="77777777" w:rsidR="002079B7" w:rsidRDefault="002079B7">
      <w:pPr>
        <w:pStyle w:val="Corpodetexto"/>
        <w:rPr>
          <w:rFonts w:ascii="Arial" w:hAnsi="Arial" w:cs="Arial"/>
          <w:b/>
          <w:bCs/>
          <w:sz w:val="24"/>
          <w:szCs w:val="24"/>
        </w:rPr>
      </w:pPr>
    </w:p>
    <w:p w14:paraId="6C38D0EE" w14:textId="03AB7858" w:rsidR="000D5D87" w:rsidRPr="002079B7" w:rsidRDefault="002079B7">
      <w:pPr>
        <w:pStyle w:val="Corpodetexto"/>
        <w:rPr>
          <w:rFonts w:ascii="Arial" w:hAnsi="Arial" w:cs="Arial"/>
          <w:b/>
          <w:bCs/>
          <w:sz w:val="24"/>
          <w:szCs w:val="24"/>
        </w:rPr>
      </w:pPr>
      <w:r w:rsidRPr="002079B7">
        <w:rPr>
          <w:rFonts w:ascii="Arial" w:hAnsi="Arial" w:cs="Arial"/>
          <w:b/>
          <w:bCs/>
          <w:sz w:val="24"/>
          <w:szCs w:val="24"/>
        </w:rPr>
        <w:lastRenderedPageBreak/>
        <w:t>Evidência 2</w:t>
      </w:r>
      <w:r w:rsidR="00E9736E" w:rsidRPr="002079B7">
        <w:rPr>
          <w:rFonts w:ascii="Arial" w:hAnsi="Arial" w:cs="Arial"/>
          <w:b/>
          <w:bCs/>
          <w:sz w:val="24"/>
          <w:szCs w:val="24"/>
        </w:rPr>
        <w:t xml:space="preserve"> – Resultados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0D5D87" w:rsidRPr="002079B7" w14:paraId="616D879D" w14:textId="77777777">
        <w:tc>
          <w:tcPr>
            <w:tcW w:w="4986" w:type="dxa"/>
          </w:tcPr>
          <w:p w14:paraId="5AB42109" w14:textId="77777777" w:rsidR="000D5D87" w:rsidRPr="002079B7" w:rsidRDefault="00E9736E">
            <w:pPr>
              <w:pStyle w:val="Corpodetex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79B7">
              <w:rPr>
                <w:rFonts w:ascii="Arial" w:hAnsi="Arial" w:cs="Arial"/>
                <w:b/>
                <w:bCs/>
                <w:sz w:val="24"/>
                <w:szCs w:val="24"/>
              </w:rPr>
              <w:t>Categoria</w:t>
            </w:r>
          </w:p>
        </w:tc>
        <w:tc>
          <w:tcPr>
            <w:tcW w:w="4986" w:type="dxa"/>
          </w:tcPr>
          <w:p w14:paraId="4B6449BC" w14:textId="77777777" w:rsidR="000D5D87" w:rsidRPr="002079B7" w:rsidRDefault="00E9736E">
            <w:pPr>
              <w:pStyle w:val="Corpodetex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79B7">
              <w:rPr>
                <w:rFonts w:ascii="Arial" w:hAnsi="Arial" w:cs="Arial"/>
                <w:b/>
                <w:bCs/>
                <w:sz w:val="24"/>
                <w:szCs w:val="24"/>
              </w:rPr>
              <w:t>Resultados</w:t>
            </w:r>
          </w:p>
        </w:tc>
      </w:tr>
      <w:tr w:rsidR="000D5D87" w:rsidRPr="002079B7" w14:paraId="08DA91C2" w14:textId="77777777">
        <w:tc>
          <w:tcPr>
            <w:tcW w:w="4986" w:type="dxa"/>
          </w:tcPr>
          <w:p w14:paraId="41F87577" w14:textId="77777777" w:rsidR="000D5D87" w:rsidRPr="002079B7" w:rsidRDefault="00E9736E">
            <w:pPr>
              <w:pStyle w:val="Corpodetex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79B7">
              <w:rPr>
                <w:rFonts w:ascii="Arial" w:hAnsi="Arial" w:cs="Arial"/>
                <w:b/>
                <w:bCs/>
                <w:sz w:val="24"/>
                <w:szCs w:val="24"/>
              </w:rPr>
              <w:t>UI</w:t>
            </w:r>
          </w:p>
        </w:tc>
        <w:tc>
          <w:tcPr>
            <w:tcW w:w="4986" w:type="dxa"/>
          </w:tcPr>
          <w:p w14:paraId="73BF317E" w14:textId="77777777" w:rsidR="000D5D87" w:rsidRPr="00D512A8" w:rsidRDefault="00E9736E">
            <w:pPr>
              <w:pStyle w:val="Corpodetex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512A8">
              <w:rPr>
                <w:rFonts w:ascii="Arial" w:hAnsi="Arial" w:cs="Arial"/>
                <w:b/>
                <w:sz w:val="24"/>
                <w:szCs w:val="24"/>
              </w:rPr>
              <w:t>PASS</w:t>
            </w:r>
          </w:p>
        </w:tc>
      </w:tr>
      <w:tr w:rsidR="000D5D87" w:rsidRPr="002079B7" w14:paraId="3338314C" w14:textId="77777777">
        <w:tc>
          <w:tcPr>
            <w:tcW w:w="4986" w:type="dxa"/>
          </w:tcPr>
          <w:p w14:paraId="44167101" w14:textId="77777777" w:rsidR="000D5D87" w:rsidRPr="002079B7" w:rsidRDefault="00E9736E">
            <w:pPr>
              <w:pStyle w:val="Corpodetex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79B7">
              <w:rPr>
                <w:rFonts w:ascii="Arial" w:hAnsi="Arial" w:cs="Arial"/>
                <w:b/>
                <w:bCs/>
                <w:sz w:val="24"/>
                <w:szCs w:val="24"/>
              </w:rPr>
              <w:t>Botões</w:t>
            </w:r>
          </w:p>
        </w:tc>
        <w:tc>
          <w:tcPr>
            <w:tcW w:w="4986" w:type="dxa"/>
          </w:tcPr>
          <w:p w14:paraId="2BFA0FAD" w14:textId="77777777" w:rsidR="000D5D87" w:rsidRPr="00D512A8" w:rsidRDefault="00E9736E">
            <w:pPr>
              <w:pStyle w:val="Corpodetex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512A8">
              <w:rPr>
                <w:rFonts w:ascii="Arial" w:hAnsi="Arial" w:cs="Arial"/>
                <w:b/>
                <w:sz w:val="24"/>
                <w:szCs w:val="24"/>
              </w:rPr>
              <w:t>PASS</w:t>
            </w:r>
          </w:p>
        </w:tc>
      </w:tr>
      <w:tr w:rsidR="000D5D87" w:rsidRPr="002079B7" w14:paraId="1E04C555" w14:textId="77777777">
        <w:tc>
          <w:tcPr>
            <w:tcW w:w="4986" w:type="dxa"/>
          </w:tcPr>
          <w:p w14:paraId="0DC7F519" w14:textId="77777777" w:rsidR="000D5D87" w:rsidRPr="002079B7" w:rsidRDefault="00E9736E">
            <w:pPr>
              <w:pStyle w:val="Corpodetex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79B7">
              <w:rPr>
                <w:rFonts w:ascii="Arial" w:hAnsi="Arial" w:cs="Arial"/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4986" w:type="dxa"/>
          </w:tcPr>
          <w:p w14:paraId="4B12744F" w14:textId="77777777" w:rsidR="000D5D87" w:rsidRPr="00D512A8" w:rsidRDefault="00E9736E">
            <w:pPr>
              <w:pStyle w:val="Corpodetex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512A8">
              <w:rPr>
                <w:rFonts w:ascii="Arial" w:hAnsi="Arial" w:cs="Arial"/>
                <w:b/>
                <w:sz w:val="24"/>
                <w:szCs w:val="24"/>
              </w:rPr>
              <w:t>~0.022s</w:t>
            </w:r>
          </w:p>
        </w:tc>
      </w:tr>
      <w:tr w:rsidR="000D5D87" w:rsidRPr="002079B7" w14:paraId="3A8B9922" w14:textId="77777777">
        <w:tc>
          <w:tcPr>
            <w:tcW w:w="4986" w:type="dxa"/>
          </w:tcPr>
          <w:p w14:paraId="3812FE0F" w14:textId="77777777" w:rsidR="000D5D87" w:rsidRPr="002079B7" w:rsidRDefault="00E9736E">
            <w:pPr>
              <w:pStyle w:val="Corpodetexto"/>
              <w:tabs>
                <w:tab w:val="left" w:pos="774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79B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Carga (50 </w:t>
            </w:r>
            <w:proofErr w:type="spellStart"/>
            <w:r w:rsidRPr="002079B7">
              <w:rPr>
                <w:rFonts w:ascii="Arial" w:hAnsi="Arial" w:cs="Arial"/>
                <w:b/>
                <w:bCs/>
                <w:sz w:val="24"/>
                <w:szCs w:val="24"/>
              </w:rPr>
              <w:t>req</w:t>
            </w:r>
            <w:proofErr w:type="spellEnd"/>
            <w:r w:rsidRPr="002079B7">
              <w:rPr>
                <w:rFonts w:ascii="Arial" w:hAnsi="Arial" w:cs="Arial"/>
                <w:b/>
                <w:bCs/>
                <w:sz w:val="24"/>
                <w:szCs w:val="24"/>
              </w:rPr>
              <w:t>):</w:t>
            </w:r>
          </w:p>
        </w:tc>
        <w:tc>
          <w:tcPr>
            <w:tcW w:w="4986" w:type="dxa"/>
          </w:tcPr>
          <w:p w14:paraId="4BA9576C" w14:textId="77777777" w:rsidR="000D5D87" w:rsidRPr="00D512A8" w:rsidRDefault="00E9736E">
            <w:pPr>
              <w:pStyle w:val="Corpodetex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512A8">
              <w:rPr>
                <w:rFonts w:ascii="Arial" w:hAnsi="Arial" w:cs="Arial"/>
                <w:b/>
                <w:sz w:val="24"/>
                <w:szCs w:val="24"/>
              </w:rPr>
              <w:t>PASS</w:t>
            </w:r>
          </w:p>
        </w:tc>
      </w:tr>
      <w:tr w:rsidR="000D5D87" w:rsidRPr="002079B7" w14:paraId="51398A5E" w14:textId="77777777">
        <w:tc>
          <w:tcPr>
            <w:tcW w:w="4986" w:type="dxa"/>
          </w:tcPr>
          <w:p w14:paraId="187E9175" w14:textId="77777777" w:rsidR="000D5D87" w:rsidRPr="002079B7" w:rsidRDefault="00E9736E">
            <w:pPr>
              <w:pStyle w:val="Corpodetex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79B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Stress (50 </w:t>
            </w:r>
            <w:proofErr w:type="spellStart"/>
            <w:r w:rsidRPr="002079B7">
              <w:rPr>
                <w:rFonts w:ascii="Arial" w:hAnsi="Arial" w:cs="Arial"/>
                <w:b/>
                <w:bCs/>
                <w:sz w:val="24"/>
                <w:szCs w:val="24"/>
              </w:rPr>
              <w:t>req</w:t>
            </w:r>
            <w:proofErr w:type="spellEnd"/>
            <w:r w:rsidRPr="002079B7">
              <w:rPr>
                <w:rFonts w:ascii="Arial" w:hAnsi="Arial" w:cs="Arial"/>
                <w:b/>
                <w:bCs/>
                <w:sz w:val="24"/>
                <w:szCs w:val="24"/>
              </w:rPr>
              <w:t>):</w:t>
            </w:r>
          </w:p>
        </w:tc>
        <w:tc>
          <w:tcPr>
            <w:tcW w:w="4986" w:type="dxa"/>
          </w:tcPr>
          <w:p w14:paraId="4A9F02C1" w14:textId="77777777" w:rsidR="000D5D87" w:rsidRPr="00D512A8" w:rsidRDefault="00E9736E">
            <w:pPr>
              <w:pStyle w:val="Corpodetex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512A8">
              <w:rPr>
                <w:rFonts w:ascii="Arial" w:hAnsi="Arial" w:cs="Arial"/>
                <w:b/>
                <w:sz w:val="24"/>
                <w:szCs w:val="24"/>
              </w:rPr>
              <w:t>PASS</w:t>
            </w:r>
          </w:p>
        </w:tc>
      </w:tr>
      <w:tr w:rsidR="000D5D87" w:rsidRPr="002079B7" w14:paraId="08CEE78E" w14:textId="77777777">
        <w:tc>
          <w:tcPr>
            <w:tcW w:w="4986" w:type="dxa"/>
          </w:tcPr>
          <w:p w14:paraId="277E1357" w14:textId="77777777" w:rsidR="000D5D87" w:rsidRPr="002079B7" w:rsidRDefault="00E9736E">
            <w:pPr>
              <w:pStyle w:val="Corpodetex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79B7">
              <w:rPr>
                <w:rFonts w:ascii="Arial" w:hAnsi="Arial" w:cs="Arial"/>
                <w:b/>
                <w:bCs/>
                <w:sz w:val="24"/>
                <w:szCs w:val="24"/>
              </w:rPr>
              <w:t>Segurança</w:t>
            </w:r>
          </w:p>
        </w:tc>
        <w:tc>
          <w:tcPr>
            <w:tcW w:w="4986" w:type="dxa"/>
          </w:tcPr>
          <w:p w14:paraId="2AB8A641" w14:textId="77777777" w:rsidR="000D5D87" w:rsidRPr="00D512A8" w:rsidRDefault="00E9736E">
            <w:pPr>
              <w:pStyle w:val="Corpodetex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512A8">
              <w:rPr>
                <w:rFonts w:ascii="Arial" w:hAnsi="Arial" w:cs="Arial"/>
                <w:b/>
                <w:sz w:val="24"/>
                <w:szCs w:val="24"/>
              </w:rPr>
              <w:t>PASS</w:t>
            </w:r>
          </w:p>
        </w:tc>
      </w:tr>
    </w:tbl>
    <w:p w14:paraId="106F1C8C" w14:textId="17072C35" w:rsidR="000D5D87" w:rsidRDefault="00E9736E" w:rsidP="32B1989A">
      <w:pPr>
        <w:pStyle w:val="Ttulo2"/>
        <w:rPr>
          <w:rFonts w:ascii="Arial" w:hAnsi="Arial" w:cs="Arial"/>
          <w:sz w:val="24"/>
          <w:szCs w:val="24"/>
        </w:rPr>
      </w:pPr>
      <w:r w:rsidRPr="32B1989A">
        <w:rPr>
          <w:rFonts w:ascii="Arial" w:hAnsi="Arial" w:cs="Arial"/>
          <w:sz w:val="24"/>
          <w:szCs w:val="24"/>
        </w:rPr>
        <w:t>3.1.</w:t>
      </w:r>
      <w:r w:rsidR="00F10057" w:rsidRPr="32B1989A">
        <w:rPr>
          <w:rFonts w:ascii="Arial" w:hAnsi="Arial" w:cs="Arial"/>
          <w:sz w:val="24"/>
          <w:szCs w:val="24"/>
        </w:rPr>
        <w:t>5</w:t>
      </w:r>
      <w:r w:rsidRPr="32B1989A">
        <w:rPr>
          <w:rFonts w:ascii="Arial" w:hAnsi="Arial" w:cs="Arial"/>
          <w:sz w:val="24"/>
          <w:szCs w:val="24"/>
        </w:rPr>
        <w:t xml:space="preserve">-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15"/>
        <w:gridCol w:w="1679"/>
        <w:gridCol w:w="1396"/>
        <w:gridCol w:w="1664"/>
        <w:gridCol w:w="2608"/>
      </w:tblGrid>
      <w:tr w:rsidR="000D5D87" w14:paraId="3DFEB4E6" w14:textId="77777777" w:rsidTr="00D512A8">
        <w:tc>
          <w:tcPr>
            <w:tcW w:w="2615" w:type="dxa"/>
          </w:tcPr>
          <w:p w14:paraId="11A6DCBC" w14:textId="77777777" w:rsidR="000D5D87" w:rsidRDefault="00E9736E">
            <w:pPr>
              <w:pStyle w:val="Corpodetexto"/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Objetivo</w:t>
            </w:r>
          </w:p>
        </w:tc>
        <w:tc>
          <w:tcPr>
            <w:tcW w:w="7347" w:type="dxa"/>
            <w:gridSpan w:val="4"/>
          </w:tcPr>
          <w:p w14:paraId="496EE2C6" w14:textId="77777777" w:rsidR="000D5D87" w:rsidRDefault="00E9736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Realizar Voto</w:t>
            </w:r>
          </w:p>
        </w:tc>
      </w:tr>
      <w:tr w:rsidR="000D5D87" w14:paraId="4FCD1F75" w14:textId="77777777" w:rsidTr="00D512A8">
        <w:tc>
          <w:tcPr>
            <w:tcW w:w="2615" w:type="dxa"/>
          </w:tcPr>
          <w:p w14:paraId="6F6EB5C4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Técnica:</w:t>
            </w:r>
          </w:p>
        </w:tc>
        <w:tc>
          <w:tcPr>
            <w:tcW w:w="3075" w:type="dxa"/>
            <w:gridSpan w:val="2"/>
          </w:tcPr>
          <w:p w14:paraId="054014B8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</w:rPr>
              <w:t>X )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manual</w:t>
            </w:r>
          </w:p>
        </w:tc>
        <w:tc>
          <w:tcPr>
            <w:tcW w:w="4272" w:type="dxa"/>
            <w:gridSpan w:val="2"/>
          </w:tcPr>
          <w:p w14:paraId="06679BB5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</w:rPr>
              <w:t>X )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automática</w:t>
            </w:r>
          </w:p>
        </w:tc>
      </w:tr>
      <w:tr w:rsidR="000D5D87" w14:paraId="25528A4B" w14:textId="77777777" w:rsidTr="00D512A8">
        <w:tc>
          <w:tcPr>
            <w:tcW w:w="2615" w:type="dxa"/>
          </w:tcPr>
          <w:p w14:paraId="0B3CA7E5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Estágio do teste</w:t>
            </w:r>
          </w:p>
        </w:tc>
        <w:tc>
          <w:tcPr>
            <w:tcW w:w="1679" w:type="dxa"/>
          </w:tcPr>
          <w:p w14:paraId="3101AE3F" w14:textId="2F63A320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 w:rsidRPr="32B1989A">
              <w:rPr>
                <w:rFonts w:ascii="Arial" w:hAnsi="Arial" w:cs="Arial"/>
                <w:b/>
                <w:bCs/>
              </w:rPr>
              <w:t>Integração ()</w:t>
            </w:r>
          </w:p>
        </w:tc>
        <w:tc>
          <w:tcPr>
            <w:tcW w:w="1396" w:type="dxa"/>
          </w:tcPr>
          <w:p w14:paraId="28866740" w14:textId="6AD7150A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 w:rsidRPr="32B1989A">
              <w:rPr>
                <w:rFonts w:ascii="Arial" w:hAnsi="Arial" w:cs="Arial"/>
                <w:b/>
                <w:bCs/>
              </w:rPr>
              <w:t>Sistema ()</w:t>
            </w:r>
          </w:p>
        </w:tc>
        <w:tc>
          <w:tcPr>
            <w:tcW w:w="1664" w:type="dxa"/>
          </w:tcPr>
          <w:p w14:paraId="4733DD36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Unidade (x)</w:t>
            </w:r>
          </w:p>
        </w:tc>
        <w:tc>
          <w:tcPr>
            <w:tcW w:w="2608" w:type="dxa"/>
          </w:tcPr>
          <w:p w14:paraId="2BBA4E17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Aceitação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</w:tr>
      <w:tr w:rsidR="000D5D87" w14:paraId="24E078CF" w14:textId="77777777" w:rsidTr="00D512A8">
        <w:tc>
          <w:tcPr>
            <w:tcW w:w="2615" w:type="dxa"/>
          </w:tcPr>
          <w:p w14:paraId="6A903317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Abordagem do teste</w:t>
            </w:r>
          </w:p>
        </w:tc>
        <w:tc>
          <w:tcPr>
            <w:tcW w:w="3075" w:type="dxa"/>
            <w:gridSpan w:val="2"/>
          </w:tcPr>
          <w:p w14:paraId="3904DD03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Caixa branca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  <w:tc>
          <w:tcPr>
            <w:tcW w:w="4272" w:type="dxa"/>
            <w:gridSpan w:val="2"/>
          </w:tcPr>
          <w:p w14:paraId="0A9F85E6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Caixa preta (x)</w:t>
            </w:r>
          </w:p>
        </w:tc>
      </w:tr>
      <w:tr w:rsidR="000D5D87" w14:paraId="7C3C6F09" w14:textId="77777777" w:rsidTr="00D512A8">
        <w:tc>
          <w:tcPr>
            <w:tcW w:w="2615" w:type="dxa"/>
          </w:tcPr>
          <w:p w14:paraId="52877623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Responsável(is)</w:t>
            </w:r>
          </w:p>
        </w:tc>
        <w:tc>
          <w:tcPr>
            <w:tcW w:w="7347" w:type="dxa"/>
            <w:gridSpan w:val="4"/>
          </w:tcPr>
          <w:p w14:paraId="31CC0DDC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Programador(es) ou equipe de testes</w:t>
            </w:r>
          </w:p>
        </w:tc>
      </w:tr>
    </w:tbl>
    <w:p w14:paraId="2B2FD9FC" w14:textId="66B3BD0E" w:rsidR="32B1989A" w:rsidRDefault="32B1989A" w:rsidP="32B1989A">
      <w:pPr>
        <w:pStyle w:val="Corpodetexto"/>
        <w:rPr>
          <w:rFonts w:ascii="Arial" w:eastAsia="Arial" w:hAnsi="Arial" w:cs="Arial"/>
          <w:b/>
          <w:bCs/>
          <w:sz w:val="24"/>
          <w:szCs w:val="24"/>
        </w:rPr>
      </w:pPr>
    </w:p>
    <w:p w14:paraId="357C9C5D" w14:textId="38488777" w:rsidR="000D5D87" w:rsidRDefault="00D512A8">
      <w:pPr>
        <w:pStyle w:val="Corpodetexto"/>
        <w:rPr>
          <w:rFonts w:ascii="Arial" w:eastAsia="Arial" w:hAnsi="Arial" w:cs="Arial"/>
          <w:b/>
          <w:bCs/>
          <w:sz w:val="24"/>
          <w:szCs w:val="24"/>
        </w:rPr>
      </w:pPr>
      <w:r>
        <w:rPr>
          <w:noProof/>
          <w:lang w:eastAsia="pt-BR"/>
        </w:rPr>
        <w:drawing>
          <wp:anchor distT="0" distB="0" distL="114300" distR="114300" simplePos="0" relativeHeight="251664384" behindDoc="0" locked="0" layoutInCell="1" allowOverlap="1" wp14:anchorId="4BD9C455" wp14:editId="60BD315D">
            <wp:simplePos x="0" y="0"/>
            <wp:positionH relativeFrom="page">
              <wp:posOffset>1800225</wp:posOffset>
            </wp:positionH>
            <wp:positionV relativeFrom="page">
              <wp:posOffset>5591175</wp:posOffset>
            </wp:positionV>
            <wp:extent cx="3851910" cy="4228465"/>
            <wp:effectExtent l="0" t="0" r="0" b="635"/>
            <wp:wrapTopAndBottom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09679" name=""/>
                    <pic:cNvPicPr>
                      <a:picLocks noChangeAspect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385191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1B372933" w:rsidRPr="32B1989A">
        <w:rPr>
          <w:rFonts w:ascii="Arial" w:eastAsia="Arial" w:hAnsi="Arial" w:cs="Arial"/>
          <w:b/>
          <w:bCs/>
          <w:sz w:val="24"/>
          <w:szCs w:val="24"/>
        </w:rPr>
        <w:t>Evidência 1</w:t>
      </w:r>
      <w:r w:rsidR="00E9736E" w:rsidRPr="32B1989A">
        <w:rPr>
          <w:rFonts w:ascii="Arial" w:eastAsia="Arial" w:hAnsi="Arial" w:cs="Arial"/>
          <w:b/>
          <w:bCs/>
          <w:sz w:val="24"/>
          <w:szCs w:val="24"/>
        </w:rPr>
        <w:t xml:space="preserve">- Página De </w:t>
      </w:r>
      <w:r w:rsidR="680532BE" w:rsidRPr="32B1989A">
        <w:rPr>
          <w:rFonts w:ascii="Arial" w:eastAsia="Arial" w:hAnsi="Arial" w:cs="Arial"/>
          <w:b/>
          <w:bCs/>
          <w:sz w:val="24"/>
          <w:szCs w:val="24"/>
        </w:rPr>
        <w:t>votação (</w:t>
      </w:r>
      <w:r w:rsidR="00E9736E" w:rsidRPr="32B1989A">
        <w:rPr>
          <w:rFonts w:ascii="Arial" w:eastAsia="Arial" w:hAnsi="Arial" w:cs="Arial"/>
          <w:b/>
          <w:bCs/>
          <w:sz w:val="24"/>
          <w:szCs w:val="24"/>
        </w:rPr>
        <w:t>Erro ao não selecionar o campo)</w:t>
      </w:r>
    </w:p>
    <w:p w14:paraId="08876B70" w14:textId="33BEC2EB" w:rsidR="000D5D87" w:rsidRDefault="000D5D87"/>
    <w:p w14:paraId="4E315E62" w14:textId="2888A8A7" w:rsidR="000D5D87" w:rsidRDefault="000D5D87">
      <w:pPr>
        <w:jc w:val="center"/>
      </w:pPr>
    </w:p>
    <w:p w14:paraId="56FEC65E" w14:textId="548D6446" w:rsidR="000D5D87" w:rsidRDefault="74598C87">
      <w:pPr>
        <w:pStyle w:val="Corpodetexto"/>
        <w:rPr>
          <w:rFonts w:ascii="Arial" w:hAnsi="Arial" w:cs="Arial"/>
          <w:b/>
          <w:bCs/>
          <w:sz w:val="24"/>
          <w:szCs w:val="24"/>
        </w:rPr>
      </w:pPr>
      <w:r w:rsidRPr="48868603">
        <w:rPr>
          <w:rFonts w:ascii="Arial" w:eastAsia="Arial" w:hAnsi="Arial" w:cs="Arial"/>
          <w:b/>
          <w:bCs/>
          <w:sz w:val="24"/>
          <w:szCs w:val="24"/>
        </w:rPr>
        <w:lastRenderedPageBreak/>
        <w:t>Evidência 2</w:t>
      </w:r>
      <w:r w:rsidR="00E9736E" w:rsidRPr="48868603">
        <w:rPr>
          <w:rFonts w:ascii="Arial" w:eastAsia="Arial" w:hAnsi="Arial" w:cs="Arial"/>
          <w:b/>
          <w:bCs/>
          <w:sz w:val="24"/>
          <w:szCs w:val="24"/>
        </w:rPr>
        <w:t xml:space="preserve"> - Página De </w:t>
      </w:r>
      <w:r w:rsidR="6D9D25A3" w:rsidRPr="48868603">
        <w:rPr>
          <w:rFonts w:ascii="Arial" w:eastAsia="Arial" w:hAnsi="Arial" w:cs="Arial"/>
          <w:b/>
          <w:bCs/>
          <w:sz w:val="24"/>
          <w:szCs w:val="24"/>
        </w:rPr>
        <w:t>votação (</w:t>
      </w:r>
      <w:r w:rsidR="00E9736E" w:rsidRPr="48868603">
        <w:rPr>
          <w:rFonts w:ascii="Arial" w:eastAsia="Arial" w:hAnsi="Arial" w:cs="Arial"/>
          <w:b/>
          <w:bCs/>
          <w:sz w:val="24"/>
          <w:szCs w:val="24"/>
        </w:rPr>
        <w:t>Voto Registrado)</w:t>
      </w:r>
    </w:p>
    <w:p w14:paraId="070CEC27" w14:textId="68DA4D27" w:rsidR="000D5D87" w:rsidRDefault="00E9736E">
      <w:pPr>
        <w:pStyle w:val="Corpodetex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12414B0E" wp14:editId="6DE91034">
            <wp:extent cx="3908448" cy="1329404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43996" name=""/>
                    <pic:cNvPicPr>
                      <a:picLocks noChangeAspect="1"/>
                    </pic:cNvPicPr>
                  </pic:nvPicPr>
                  <pic:blipFill rotWithShape="1">
                    <a:blip r:embed="rId24"/>
                    <a:stretch/>
                  </pic:blipFill>
                  <pic:spPr bwMode="auto">
                    <a:xfrm>
                      <a:off x="0" y="0"/>
                      <a:ext cx="3908447" cy="132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C4C24" w14:textId="77777777" w:rsidR="000D5D87" w:rsidRDefault="00E9736E">
      <w:pPr>
        <w:pStyle w:val="Corpodetex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211F9CF8" wp14:editId="54D59628">
            <wp:extent cx="4030196" cy="4817705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06677" name=""/>
                    <pic:cNvPicPr>
                      <a:picLocks noChangeAspect="1"/>
                    </pic:cNvPicPr>
                  </pic:nvPicPr>
                  <pic:blipFill rotWithShape="1">
                    <a:blip r:embed="rId25"/>
                    <a:stretch/>
                  </pic:blipFill>
                  <pic:spPr bwMode="auto">
                    <a:xfrm>
                      <a:off x="0" y="0"/>
                      <a:ext cx="4030195" cy="481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1CEDA" w14:textId="1D06314B" w:rsidR="000D5D87" w:rsidRDefault="1AF0216D" w:rsidP="32B1989A">
      <w:pPr>
        <w:rPr>
          <w:rFonts w:ascii="Arial" w:eastAsia="Arial" w:hAnsi="Arial" w:cs="Arial"/>
          <w:b/>
          <w:bCs/>
          <w:sz w:val="24"/>
          <w:szCs w:val="24"/>
        </w:rPr>
      </w:pPr>
      <w:r w:rsidRPr="32B1989A">
        <w:rPr>
          <w:rFonts w:ascii="Arial" w:eastAsia="Arial" w:hAnsi="Arial" w:cs="Arial"/>
          <w:b/>
          <w:bCs/>
          <w:sz w:val="24"/>
          <w:szCs w:val="24"/>
        </w:rPr>
        <w:t>Evidência 3</w:t>
      </w:r>
      <w:r w:rsidR="00E9736E" w:rsidRPr="32B1989A">
        <w:rPr>
          <w:rFonts w:ascii="Arial" w:eastAsia="Arial" w:hAnsi="Arial" w:cs="Arial"/>
          <w:b/>
          <w:bCs/>
          <w:sz w:val="24"/>
          <w:szCs w:val="24"/>
        </w:rPr>
        <w:t xml:space="preserve"> - Resultados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0D5D87" w14:paraId="69C0A98B" w14:textId="77777777" w:rsidTr="32B1989A">
        <w:tc>
          <w:tcPr>
            <w:tcW w:w="4986" w:type="dxa"/>
          </w:tcPr>
          <w:p w14:paraId="49B96FDD" w14:textId="77777777" w:rsidR="000D5D87" w:rsidRDefault="00E9736E" w:rsidP="32B1989A">
            <w:pPr>
              <w:pStyle w:val="Corpodetex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32B1989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Categoria</w:t>
            </w:r>
          </w:p>
        </w:tc>
        <w:tc>
          <w:tcPr>
            <w:tcW w:w="4986" w:type="dxa"/>
          </w:tcPr>
          <w:p w14:paraId="6A0555FD" w14:textId="77777777" w:rsidR="000D5D87" w:rsidRDefault="00E9736E" w:rsidP="32B1989A">
            <w:pPr>
              <w:pStyle w:val="Corpodetex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32B1989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Resultados</w:t>
            </w:r>
          </w:p>
        </w:tc>
      </w:tr>
      <w:tr w:rsidR="000D5D87" w14:paraId="04FA8055" w14:textId="77777777" w:rsidTr="32B1989A">
        <w:tc>
          <w:tcPr>
            <w:tcW w:w="4986" w:type="dxa"/>
          </w:tcPr>
          <w:p w14:paraId="1F352326" w14:textId="77777777" w:rsidR="000D5D87" w:rsidRDefault="00E9736E" w:rsidP="32B1989A">
            <w:pPr>
              <w:pStyle w:val="Corpodetex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32B1989A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UI completa (h1, </w:t>
            </w:r>
            <w:proofErr w:type="spellStart"/>
            <w:r w:rsidRPr="32B1989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form</w:t>
            </w:r>
            <w:proofErr w:type="spellEnd"/>
            <w:r w:rsidRPr="32B1989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, inputs, botão):</w:t>
            </w:r>
          </w:p>
        </w:tc>
        <w:tc>
          <w:tcPr>
            <w:tcW w:w="4986" w:type="dxa"/>
          </w:tcPr>
          <w:p w14:paraId="549220A0" w14:textId="77777777" w:rsidR="000D5D87" w:rsidRPr="00D512A8" w:rsidRDefault="00E9736E" w:rsidP="32B1989A">
            <w:pPr>
              <w:pStyle w:val="Corpodetex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D512A8">
              <w:rPr>
                <w:rFonts w:ascii="Arial" w:eastAsia="Arial" w:hAnsi="Arial" w:cs="Arial"/>
                <w:b/>
                <w:sz w:val="24"/>
                <w:szCs w:val="24"/>
              </w:rPr>
              <w:t>PASS</w:t>
            </w:r>
          </w:p>
        </w:tc>
      </w:tr>
      <w:tr w:rsidR="000D5D87" w14:paraId="626F28E1" w14:textId="77777777" w:rsidTr="32B1989A">
        <w:tc>
          <w:tcPr>
            <w:tcW w:w="4986" w:type="dxa"/>
          </w:tcPr>
          <w:p w14:paraId="1919E711" w14:textId="77777777" w:rsidR="000D5D87" w:rsidRDefault="00E9736E" w:rsidP="32B1989A">
            <w:pPr>
              <w:pStyle w:val="Corpodetex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32B1989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Teste de botão “FINALIZAR”</w:t>
            </w:r>
          </w:p>
        </w:tc>
        <w:tc>
          <w:tcPr>
            <w:tcW w:w="4986" w:type="dxa"/>
          </w:tcPr>
          <w:p w14:paraId="11C234C5" w14:textId="77777777" w:rsidR="000D5D87" w:rsidRPr="00D512A8" w:rsidRDefault="00E9736E" w:rsidP="32B1989A">
            <w:pPr>
              <w:pStyle w:val="Corpodetex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D512A8">
              <w:rPr>
                <w:rFonts w:ascii="Arial" w:eastAsia="Arial" w:hAnsi="Arial" w:cs="Arial"/>
                <w:b/>
                <w:sz w:val="24"/>
                <w:szCs w:val="24"/>
              </w:rPr>
              <w:t>PASS</w:t>
            </w:r>
          </w:p>
        </w:tc>
      </w:tr>
      <w:tr w:rsidR="000D5D87" w14:paraId="0E33E4DB" w14:textId="77777777" w:rsidTr="32B1989A">
        <w:tc>
          <w:tcPr>
            <w:tcW w:w="4986" w:type="dxa"/>
          </w:tcPr>
          <w:p w14:paraId="5D802C3C" w14:textId="77777777" w:rsidR="000D5D87" w:rsidRDefault="00E9736E" w:rsidP="32B1989A">
            <w:pPr>
              <w:pStyle w:val="Corpodetex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32B1989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Voto automático:</w:t>
            </w:r>
          </w:p>
        </w:tc>
        <w:tc>
          <w:tcPr>
            <w:tcW w:w="4986" w:type="dxa"/>
          </w:tcPr>
          <w:p w14:paraId="192DD43D" w14:textId="77777777" w:rsidR="000D5D87" w:rsidRPr="00D512A8" w:rsidRDefault="00E9736E" w:rsidP="32B1989A">
            <w:pPr>
              <w:pStyle w:val="Corpodetex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D512A8">
              <w:rPr>
                <w:rFonts w:ascii="Arial" w:eastAsia="Arial" w:hAnsi="Arial" w:cs="Arial"/>
                <w:b/>
                <w:sz w:val="24"/>
                <w:szCs w:val="24"/>
              </w:rPr>
              <w:t>PASS</w:t>
            </w:r>
          </w:p>
        </w:tc>
      </w:tr>
      <w:tr w:rsidR="000D5D87" w14:paraId="61CB66B9" w14:textId="77777777" w:rsidTr="32B1989A">
        <w:tc>
          <w:tcPr>
            <w:tcW w:w="4986" w:type="dxa"/>
          </w:tcPr>
          <w:p w14:paraId="77DF5DFA" w14:textId="77777777" w:rsidR="000D5D87" w:rsidRPr="00D512A8" w:rsidRDefault="00E9736E" w:rsidP="32B1989A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D512A8">
              <w:rPr>
                <w:rFonts w:ascii="Arial" w:eastAsia="Arial" w:hAnsi="Arial" w:cs="Arial"/>
                <w:b/>
                <w:sz w:val="24"/>
                <w:szCs w:val="24"/>
              </w:rPr>
              <w:t>Performance</w:t>
            </w:r>
          </w:p>
        </w:tc>
        <w:tc>
          <w:tcPr>
            <w:tcW w:w="4986" w:type="dxa"/>
          </w:tcPr>
          <w:p w14:paraId="4F253768" w14:textId="77777777" w:rsidR="000D5D87" w:rsidRPr="00D512A8" w:rsidRDefault="00E9736E" w:rsidP="32B1989A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D512A8">
              <w:rPr>
                <w:rFonts w:ascii="Arial" w:eastAsia="Arial" w:hAnsi="Arial" w:cs="Arial"/>
                <w:b/>
                <w:sz w:val="24"/>
                <w:szCs w:val="24"/>
              </w:rPr>
              <w:t>0.006s</w:t>
            </w:r>
          </w:p>
        </w:tc>
      </w:tr>
      <w:tr w:rsidR="000D5D87" w14:paraId="53FF3E29" w14:textId="77777777" w:rsidTr="32B1989A">
        <w:tc>
          <w:tcPr>
            <w:tcW w:w="4986" w:type="dxa"/>
          </w:tcPr>
          <w:p w14:paraId="5330AE28" w14:textId="77777777" w:rsidR="000D5D87" w:rsidRPr="00D512A8" w:rsidRDefault="00E9736E" w:rsidP="32B1989A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D512A8">
              <w:rPr>
                <w:rFonts w:ascii="Arial" w:eastAsia="Arial" w:hAnsi="Arial" w:cs="Arial"/>
                <w:b/>
                <w:sz w:val="24"/>
                <w:szCs w:val="24"/>
              </w:rPr>
              <w:t>Carga</w:t>
            </w:r>
          </w:p>
        </w:tc>
        <w:tc>
          <w:tcPr>
            <w:tcW w:w="4986" w:type="dxa"/>
          </w:tcPr>
          <w:p w14:paraId="0D962467" w14:textId="77777777" w:rsidR="000D5D87" w:rsidRPr="00D512A8" w:rsidRDefault="00E9736E" w:rsidP="32B1989A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32B1989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D512A8">
              <w:rPr>
                <w:rFonts w:ascii="Arial" w:eastAsia="Arial" w:hAnsi="Arial" w:cs="Arial"/>
                <w:b/>
                <w:sz w:val="24"/>
                <w:szCs w:val="24"/>
              </w:rPr>
              <w:t>PASS</w:t>
            </w:r>
          </w:p>
        </w:tc>
      </w:tr>
      <w:tr w:rsidR="000D5D87" w14:paraId="17B599BF" w14:textId="77777777" w:rsidTr="32B1989A">
        <w:tc>
          <w:tcPr>
            <w:tcW w:w="4986" w:type="dxa"/>
          </w:tcPr>
          <w:p w14:paraId="02009453" w14:textId="77777777" w:rsidR="000D5D87" w:rsidRPr="00D512A8" w:rsidRDefault="00E9736E" w:rsidP="32B1989A">
            <w:pPr>
              <w:pStyle w:val="Corpodetex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D512A8">
              <w:rPr>
                <w:rFonts w:ascii="Arial" w:eastAsia="Arial" w:hAnsi="Arial" w:cs="Arial"/>
                <w:b/>
                <w:sz w:val="24"/>
                <w:szCs w:val="24"/>
              </w:rPr>
              <w:t>Stress</w:t>
            </w:r>
          </w:p>
        </w:tc>
        <w:tc>
          <w:tcPr>
            <w:tcW w:w="4986" w:type="dxa"/>
          </w:tcPr>
          <w:p w14:paraId="6B46D711" w14:textId="77777777" w:rsidR="000D5D87" w:rsidRPr="00D512A8" w:rsidRDefault="00E9736E" w:rsidP="32B1989A">
            <w:pPr>
              <w:pStyle w:val="Corpodetex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D512A8">
              <w:rPr>
                <w:rFonts w:ascii="Arial" w:eastAsia="Arial" w:hAnsi="Arial" w:cs="Arial"/>
                <w:b/>
                <w:sz w:val="24"/>
                <w:szCs w:val="24"/>
              </w:rPr>
              <w:t>PASS</w:t>
            </w:r>
          </w:p>
        </w:tc>
      </w:tr>
      <w:tr w:rsidR="000D5D87" w14:paraId="1EA04007" w14:textId="77777777" w:rsidTr="32B1989A">
        <w:trPr>
          <w:trHeight w:val="378"/>
        </w:trPr>
        <w:tc>
          <w:tcPr>
            <w:tcW w:w="4986" w:type="dxa"/>
          </w:tcPr>
          <w:p w14:paraId="2CD7F474" w14:textId="77777777" w:rsidR="000D5D87" w:rsidRPr="00D512A8" w:rsidRDefault="00E9736E" w:rsidP="32B1989A">
            <w:pPr>
              <w:pStyle w:val="Corpodetex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D512A8">
              <w:rPr>
                <w:rFonts w:ascii="Arial" w:eastAsia="Arial" w:hAnsi="Arial" w:cs="Arial"/>
                <w:b/>
                <w:sz w:val="24"/>
                <w:szCs w:val="24"/>
              </w:rPr>
              <w:t>Teste de instalação (arquivos presentes)</w:t>
            </w:r>
          </w:p>
        </w:tc>
        <w:tc>
          <w:tcPr>
            <w:tcW w:w="4986" w:type="dxa"/>
          </w:tcPr>
          <w:p w14:paraId="73C9C53A" w14:textId="77777777" w:rsidR="000D5D87" w:rsidRPr="00D512A8" w:rsidRDefault="00E9736E" w:rsidP="32B1989A">
            <w:pPr>
              <w:pStyle w:val="Corpodetex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D512A8">
              <w:rPr>
                <w:rFonts w:ascii="Arial" w:eastAsia="Arial" w:hAnsi="Arial" w:cs="Arial"/>
                <w:b/>
                <w:sz w:val="24"/>
                <w:szCs w:val="24"/>
              </w:rPr>
              <w:t>PASS</w:t>
            </w:r>
          </w:p>
        </w:tc>
      </w:tr>
    </w:tbl>
    <w:p w14:paraId="04C50D0F" w14:textId="77777777" w:rsidR="000D5D87" w:rsidRDefault="00E9736E">
      <w:pPr>
        <w:pStyle w:val="Ttulo2"/>
        <w:jc w:val="both"/>
        <w:rPr>
          <w:rFonts w:ascii="Arial" w:hAnsi="Arial" w:cs="Arial"/>
          <w:sz w:val="24"/>
          <w:szCs w:val="24"/>
        </w:rPr>
      </w:pPr>
      <w:r w:rsidRPr="48868603">
        <w:rPr>
          <w:rFonts w:ascii="Arial" w:hAnsi="Arial" w:cs="Arial"/>
          <w:sz w:val="24"/>
          <w:szCs w:val="24"/>
        </w:rPr>
        <w:lastRenderedPageBreak/>
        <w:t>3.1.</w:t>
      </w:r>
      <w:r w:rsidR="004F1904" w:rsidRPr="48868603">
        <w:rPr>
          <w:rFonts w:ascii="Arial" w:hAnsi="Arial" w:cs="Arial"/>
          <w:sz w:val="24"/>
          <w:szCs w:val="24"/>
        </w:rPr>
        <w:t>6</w:t>
      </w:r>
      <w:r w:rsidRPr="48868603">
        <w:rPr>
          <w:rFonts w:ascii="Arial" w:hAnsi="Arial" w:cs="Arial"/>
          <w:sz w:val="24"/>
          <w:szCs w:val="24"/>
        </w:rPr>
        <w:t xml:space="preserve"> - Métodos da Classe</w:t>
      </w:r>
    </w:p>
    <w:p w14:paraId="1692BAFD" w14:textId="77777777" w:rsidR="000D5D87" w:rsidRDefault="000D5D8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15"/>
        <w:gridCol w:w="1679"/>
        <w:gridCol w:w="1396"/>
        <w:gridCol w:w="1664"/>
        <w:gridCol w:w="2608"/>
      </w:tblGrid>
      <w:tr w:rsidR="000D5D87" w14:paraId="449DB7FC" w14:textId="77777777" w:rsidTr="32B1989A">
        <w:tc>
          <w:tcPr>
            <w:tcW w:w="2660" w:type="dxa"/>
          </w:tcPr>
          <w:p w14:paraId="161C3AC7" w14:textId="77777777" w:rsidR="000D5D87" w:rsidRDefault="00E9736E">
            <w:pPr>
              <w:pStyle w:val="Corpodetexto"/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Objetivo</w:t>
            </w:r>
          </w:p>
        </w:tc>
        <w:tc>
          <w:tcPr>
            <w:tcW w:w="7513" w:type="dxa"/>
            <w:gridSpan w:val="4"/>
          </w:tcPr>
          <w:p w14:paraId="5407A6FA" w14:textId="77777777" w:rsidR="000D5D87" w:rsidRDefault="00E9736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Página de Vencedores</w:t>
            </w:r>
          </w:p>
        </w:tc>
      </w:tr>
      <w:tr w:rsidR="000D5D87" w14:paraId="51D81043" w14:textId="77777777" w:rsidTr="32B1989A">
        <w:tc>
          <w:tcPr>
            <w:tcW w:w="2660" w:type="dxa"/>
          </w:tcPr>
          <w:p w14:paraId="71A81F5A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Técnica:</w:t>
            </w:r>
          </w:p>
        </w:tc>
        <w:tc>
          <w:tcPr>
            <w:tcW w:w="3118" w:type="dxa"/>
            <w:gridSpan w:val="2"/>
          </w:tcPr>
          <w:p w14:paraId="59C7B39C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</w:rPr>
              <w:t>X )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manual</w:t>
            </w:r>
          </w:p>
        </w:tc>
        <w:tc>
          <w:tcPr>
            <w:tcW w:w="4395" w:type="dxa"/>
            <w:gridSpan w:val="2"/>
          </w:tcPr>
          <w:p w14:paraId="5D424182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</w:rPr>
              <w:t>X )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automática</w:t>
            </w:r>
          </w:p>
        </w:tc>
      </w:tr>
      <w:tr w:rsidR="000D5D87" w14:paraId="2F16FA27" w14:textId="77777777" w:rsidTr="32B1989A">
        <w:tc>
          <w:tcPr>
            <w:tcW w:w="2660" w:type="dxa"/>
          </w:tcPr>
          <w:p w14:paraId="68F4B3BA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Estágio do teste</w:t>
            </w:r>
          </w:p>
        </w:tc>
        <w:tc>
          <w:tcPr>
            <w:tcW w:w="1701" w:type="dxa"/>
          </w:tcPr>
          <w:p w14:paraId="0E9FDB29" w14:textId="666040AF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 w:rsidRPr="32B1989A">
              <w:rPr>
                <w:rFonts w:ascii="Arial" w:hAnsi="Arial" w:cs="Arial"/>
                <w:b/>
                <w:bCs/>
              </w:rPr>
              <w:t>Integração ()</w:t>
            </w:r>
          </w:p>
        </w:tc>
        <w:tc>
          <w:tcPr>
            <w:tcW w:w="1417" w:type="dxa"/>
          </w:tcPr>
          <w:p w14:paraId="25A77FA6" w14:textId="03465AD2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 w:rsidRPr="32B1989A">
              <w:rPr>
                <w:rFonts w:ascii="Arial" w:hAnsi="Arial" w:cs="Arial"/>
                <w:b/>
                <w:bCs/>
              </w:rPr>
              <w:t>Sistema ()</w:t>
            </w:r>
          </w:p>
        </w:tc>
        <w:tc>
          <w:tcPr>
            <w:tcW w:w="1701" w:type="dxa"/>
          </w:tcPr>
          <w:p w14:paraId="25D8CF49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Unidade (x)</w:t>
            </w:r>
          </w:p>
        </w:tc>
        <w:tc>
          <w:tcPr>
            <w:tcW w:w="2694" w:type="dxa"/>
          </w:tcPr>
          <w:p w14:paraId="0994DE0B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Aceitação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</w:tr>
      <w:tr w:rsidR="000D5D87" w14:paraId="7FE8D448" w14:textId="77777777" w:rsidTr="32B1989A">
        <w:tc>
          <w:tcPr>
            <w:tcW w:w="2660" w:type="dxa"/>
          </w:tcPr>
          <w:p w14:paraId="1F877FD0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Abordagem do teste</w:t>
            </w:r>
          </w:p>
        </w:tc>
        <w:tc>
          <w:tcPr>
            <w:tcW w:w="3118" w:type="dxa"/>
            <w:gridSpan w:val="2"/>
          </w:tcPr>
          <w:p w14:paraId="2C3F19A4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Caixa branca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  <w:tc>
          <w:tcPr>
            <w:tcW w:w="4395" w:type="dxa"/>
            <w:gridSpan w:val="2"/>
          </w:tcPr>
          <w:p w14:paraId="0BC78292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Caixa preta (x)</w:t>
            </w:r>
          </w:p>
        </w:tc>
      </w:tr>
      <w:tr w:rsidR="000D5D87" w14:paraId="1BD363AA" w14:textId="77777777" w:rsidTr="32B1989A">
        <w:tc>
          <w:tcPr>
            <w:tcW w:w="2660" w:type="dxa"/>
          </w:tcPr>
          <w:p w14:paraId="2224C5AB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Responsável(is)</w:t>
            </w:r>
          </w:p>
        </w:tc>
        <w:tc>
          <w:tcPr>
            <w:tcW w:w="7513" w:type="dxa"/>
            <w:gridSpan w:val="4"/>
          </w:tcPr>
          <w:p w14:paraId="77C0002B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Programador(es) ou equipe de testes</w:t>
            </w:r>
          </w:p>
        </w:tc>
      </w:tr>
    </w:tbl>
    <w:p w14:paraId="17A335EB" w14:textId="77777777" w:rsidR="000D5D87" w:rsidRDefault="000D5D87"/>
    <w:p w14:paraId="6B5844F2" w14:textId="5557FFDF" w:rsidR="000D5D87" w:rsidRPr="002079B7" w:rsidRDefault="002079B7">
      <w:pPr>
        <w:rPr>
          <w:rFonts w:ascii="Arial" w:hAnsi="Arial" w:cs="Arial"/>
          <w:b/>
          <w:bCs/>
          <w:sz w:val="24"/>
          <w:szCs w:val="24"/>
        </w:rPr>
      </w:pPr>
      <w:r w:rsidRPr="002079B7">
        <w:rPr>
          <w:rFonts w:ascii="Arial" w:hAnsi="Arial" w:cs="Arial"/>
          <w:b/>
          <w:bCs/>
          <w:sz w:val="24"/>
          <w:szCs w:val="24"/>
        </w:rPr>
        <w:t>Evidência 1</w:t>
      </w:r>
      <w:r w:rsidR="00E9736E" w:rsidRPr="002079B7">
        <w:rPr>
          <w:rFonts w:ascii="Arial" w:hAnsi="Arial" w:cs="Arial"/>
          <w:b/>
          <w:bCs/>
          <w:sz w:val="24"/>
          <w:szCs w:val="24"/>
        </w:rPr>
        <w:t>- Página de vencedores</w:t>
      </w:r>
    </w:p>
    <w:p w14:paraId="3459EA2E" w14:textId="77777777" w:rsidR="000D5D87" w:rsidRDefault="00E9736E">
      <w:r>
        <w:rPr>
          <w:noProof/>
          <w:lang w:eastAsia="pt-BR"/>
        </w:rPr>
        <w:drawing>
          <wp:inline distT="0" distB="0" distL="0" distR="0" wp14:anchorId="20EE61FD" wp14:editId="4309996A">
            <wp:extent cx="6332219" cy="2961312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07047" name="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19" cy="296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A32C6" w14:textId="0CD3CB83" w:rsidR="32B1989A" w:rsidRDefault="32B1989A" w:rsidP="32B1989A">
      <w:pPr>
        <w:rPr>
          <w:rFonts w:ascii="Arial" w:eastAsia="Arial" w:hAnsi="Arial" w:cs="Arial"/>
          <w:b/>
          <w:bCs/>
          <w:sz w:val="24"/>
          <w:szCs w:val="24"/>
        </w:rPr>
      </w:pPr>
    </w:p>
    <w:p w14:paraId="25CBC6D6" w14:textId="2634E19F" w:rsidR="000D5D87" w:rsidRPr="002079B7" w:rsidRDefault="5BF63D73">
      <w:pPr>
        <w:rPr>
          <w:rFonts w:ascii="Arial" w:hAnsi="Arial" w:cs="Arial"/>
          <w:sz w:val="24"/>
          <w:szCs w:val="24"/>
        </w:rPr>
      </w:pPr>
      <w:r w:rsidRPr="32B1989A">
        <w:rPr>
          <w:rFonts w:ascii="Arial" w:eastAsia="Arial" w:hAnsi="Arial" w:cs="Arial"/>
          <w:b/>
          <w:bCs/>
          <w:sz w:val="24"/>
          <w:szCs w:val="24"/>
        </w:rPr>
        <w:t>Evidência 3</w:t>
      </w:r>
      <w:r w:rsidR="00E9736E" w:rsidRPr="32B1989A">
        <w:rPr>
          <w:rFonts w:ascii="Arial" w:eastAsia="Arial" w:hAnsi="Arial" w:cs="Arial"/>
          <w:b/>
          <w:bCs/>
          <w:sz w:val="24"/>
          <w:szCs w:val="24"/>
        </w:rPr>
        <w:t xml:space="preserve"> – Resultados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0D5D87" w:rsidRPr="002079B7" w14:paraId="3AE03687" w14:textId="77777777">
        <w:tc>
          <w:tcPr>
            <w:tcW w:w="4986" w:type="dxa"/>
          </w:tcPr>
          <w:p w14:paraId="1597CB6C" w14:textId="77777777" w:rsidR="000D5D87" w:rsidRPr="002079B7" w:rsidRDefault="00E9736E">
            <w:pPr>
              <w:pStyle w:val="Corpodetex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79B7">
              <w:rPr>
                <w:rFonts w:ascii="Arial" w:hAnsi="Arial" w:cs="Arial"/>
                <w:b/>
                <w:bCs/>
                <w:sz w:val="24"/>
                <w:szCs w:val="24"/>
              </w:rPr>
              <w:t>Categoria</w:t>
            </w:r>
          </w:p>
        </w:tc>
        <w:tc>
          <w:tcPr>
            <w:tcW w:w="4986" w:type="dxa"/>
          </w:tcPr>
          <w:p w14:paraId="7B63B33D" w14:textId="77777777" w:rsidR="000D5D87" w:rsidRPr="002079B7" w:rsidRDefault="00E9736E">
            <w:pPr>
              <w:pStyle w:val="Corpodetex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79B7">
              <w:rPr>
                <w:rFonts w:ascii="Arial" w:hAnsi="Arial" w:cs="Arial"/>
                <w:b/>
                <w:bCs/>
                <w:sz w:val="24"/>
                <w:szCs w:val="24"/>
              </w:rPr>
              <w:t>Resultados</w:t>
            </w:r>
          </w:p>
        </w:tc>
      </w:tr>
      <w:tr w:rsidR="000D5D87" w:rsidRPr="002079B7" w14:paraId="23806AA1" w14:textId="77777777">
        <w:tc>
          <w:tcPr>
            <w:tcW w:w="4986" w:type="dxa"/>
          </w:tcPr>
          <w:p w14:paraId="4698AD30" w14:textId="77777777" w:rsidR="000D5D87" w:rsidRPr="002079B7" w:rsidRDefault="00E9736E">
            <w:pPr>
              <w:pStyle w:val="Corpodetex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79B7">
              <w:rPr>
                <w:rFonts w:ascii="Arial" w:hAnsi="Arial" w:cs="Arial"/>
                <w:b/>
                <w:bCs/>
                <w:sz w:val="24"/>
                <w:szCs w:val="24"/>
              </w:rPr>
              <w:t>UI</w:t>
            </w:r>
          </w:p>
        </w:tc>
        <w:tc>
          <w:tcPr>
            <w:tcW w:w="4986" w:type="dxa"/>
          </w:tcPr>
          <w:p w14:paraId="6A38E39A" w14:textId="77777777" w:rsidR="000D5D87" w:rsidRPr="00D512A8" w:rsidRDefault="00E9736E">
            <w:pPr>
              <w:pStyle w:val="Corpodetex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512A8">
              <w:rPr>
                <w:rFonts w:ascii="Arial" w:hAnsi="Arial" w:cs="Arial"/>
                <w:b/>
                <w:sz w:val="24"/>
                <w:szCs w:val="24"/>
              </w:rPr>
              <w:t>PASS</w:t>
            </w:r>
          </w:p>
        </w:tc>
      </w:tr>
      <w:tr w:rsidR="000D5D87" w:rsidRPr="002079B7" w14:paraId="5557AB57" w14:textId="77777777">
        <w:tc>
          <w:tcPr>
            <w:tcW w:w="4986" w:type="dxa"/>
          </w:tcPr>
          <w:p w14:paraId="10877A9B" w14:textId="77777777" w:rsidR="000D5D87" w:rsidRPr="002079B7" w:rsidRDefault="00E9736E">
            <w:pPr>
              <w:pStyle w:val="Corpodetex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79B7">
              <w:rPr>
                <w:rFonts w:ascii="Arial" w:hAnsi="Arial" w:cs="Arial"/>
                <w:b/>
                <w:bCs/>
                <w:sz w:val="24"/>
                <w:szCs w:val="24"/>
              </w:rPr>
              <w:t>Botões</w:t>
            </w:r>
          </w:p>
        </w:tc>
        <w:tc>
          <w:tcPr>
            <w:tcW w:w="4986" w:type="dxa"/>
          </w:tcPr>
          <w:p w14:paraId="3877572A" w14:textId="77777777" w:rsidR="000D5D87" w:rsidRPr="00D512A8" w:rsidRDefault="00E9736E">
            <w:pPr>
              <w:pStyle w:val="Corpodetex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512A8">
              <w:rPr>
                <w:rFonts w:ascii="Arial" w:hAnsi="Arial" w:cs="Arial"/>
                <w:b/>
                <w:sz w:val="24"/>
                <w:szCs w:val="24"/>
              </w:rPr>
              <w:t>PASS</w:t>
            </w:r>
          </w:p>
        </w:tc>
      </w:tr>
      <w:tr w:rsidR="000D5D87" w:rsidRPr="002079B7" w14:paraId="7DFFBBEB" w14:textId="77777777">
        <w:tc>
          <w:tcPr>
            <w:tcW w:w="4986" w:type="dxa"/>
          </w:tcPr>
          <w:p w14:paraId="1F551494" w14:textId="77777777" w:rsidR="000D5D87" w:rsidRPr="002079B7" w:rsidRDefault="00E9736E">
            <w:pPr>
              <w:pStyle w:val="Corpodetex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79B7">
              <w:rPr>
                <w:rFonts w:ascii="Arial" w:hAnsi="Arial" w:cs="Arial"/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4986" w:type="dxa"/>
          </w:tcPr>
          <w:p w14:paraId="1E0341CB" w14:textId="77777777" w:rsidR="000D5D87" w:rsidRPr="00D512A8" w:rsidRDefault="00E9736E">
            <w:pPr>
              <w:pStyle w:val="Corpodetex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512A8">
              <w:rPr>
                <w:rFonts w:ascii="Arial" w:hAnsi="Arial" w:cs="Arial"/>
                <w:b/>
                <w:sz w:val="24"/>
                <w:szCs w:val="24"/>
              </w:rPr>
              <w:t>0.127s</w:t>
            </w:r>
          </w:p>
        </w:tc>
      </w:tr>
      <w:tr w:rsidR="000D5D87" w:rsidRPr="002079B7" w14:paraId="5907EFA4" w14:textId="77777777">
        <w:tc>
          <w:tcPr>
            <w:tcW w:w="4986" w:type="dxa"/>
          </w:tcPr>
          <w:p w14:paraId="56D928E5" w14:textId="77777777" w:rsidR="000D5D87" w:rsidRPr="002079B7" w:rsidRDefault="00E9736E">
            <w:pPr>
              <w:pStyle w:val="Corpodetexto"/>
              <w:tabs>
                <w:tab w:val="left" w:pos="774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79B7">
              <w:rPr>
                <w:rFonts w:ascii="Arial" w:hAnsi="Arial" w:cs="Arial"/>
                <w:b/>
                <w:bCs/>
                <w:sz w:val="24"/>
                <w:szCs w:val="24"/>
              </w:rPr>
              <w:t>Carga</w:t>
            </w:r>
          </w:p>
        </w:tc>
        <w:tc>
          <w:tcPr>
            <w:tcW w:w="4986" w:type="dxa"/>
          </w:tcPr>
          <w:p w14:paraId="6402C337" w14:textId="77777777" w:rsidR="000D5D87" w:rsidRPr="00D512A8" w:rsidRDefault="00E9736E">
            <w:pPr>
              <w:pStyle w:val="Corpodetex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512A8">
              <w:rPr>
                <w:rFonts w:ascii="Arial" w:hAnsi="Arial" w:cs="Arial"/>
                <w:b/>
                <w:sz w:val="24"/>
                <w:szCs w:val="24"/>
              </w:rPr>
              <w:t>PASS</w:t>
            </w:r>
          </w:p>
        </w:tc>
      </w:tr>
      <w:tr w:rsidR="000D5D87" w:rsidRPr="002079B7" w14:paraId="194667EF" w14:textId="77777777">
        <w:tc>
          <w:tcPr>
            <w:tcW w:w="4986" w:type="dxa"/>
          </w:tcPr>
          <w:p w14:paraId="20815E8A" w14:textId="77777777" w:rsidR="000D5D87" w:rsidRPr="002079B7" w:rsidRDefault="00E9736E">
            <w:pPr>
              <w:pStyle w:val="Corpodetex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79B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Stress </w:t>
            </w:r>
          </w:p>
        </w:tc>
        <w:tc>
          <w:tcPr>
            <w:tcW w:w="4986" w:type="dxa"/>
          </w:tcPr>
          <w:p w14:paraId="1E14A68E" w14:textId="77777777" w:rsidR="000D5D87" w:rsidRPr="00D512A8" w:rsidRDefault="00E9736E">
            <w:pPr>
              <w:pStyle w:val="Corpodetex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512A8">
              <w:rPr>
                <w:rFonts w:ascii="Arial" w:hAnsi="Arial" w:cs="Arial"/>
                <w:b/>
                <w:sz w:val="24"/>
                <w:szCs w:val="24"/>
              </w:rPr>
              <w:t>PASS</w:t>
            </w:r>
          </w:p>
        </w:tc>
      </w:tr>
      <w:tr w:rsidR="000D5D87" w:rsidRPr="002079B7" w14:paraId="04A23C75" w14:textId="77777777">
        <w:tc>
          <w:tcPr>
            <w:tcW w:w="4986" w:type="dxa"/>
          </w:tcPr>
          <w:p w14:paraId="3D0E0734" w14:textId="77777777" w:rsidR="000D5D87" w:rsidRPr="002079B7" w:rsidRDefault="00E9736E">
            <w:pPr>
              <w:pStyle w:val="Corpodetex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79B7">
              <w:rPr>
                <w:rFonts w:ascii="Arial" w:hAnsi="Arial" w:cs="Arial"/>
                <w:b/>
                <w:bCs/>
                <w:sz w:val="24"/>
                <w:szCs w:val="24"/>
              </w:rPr>
              <w:t>Segurança</w:t>
            </w:r>
          </w:p>
        </w:tc>
        <w:tc>
          <w:tcPr>
            <w:tcW w:w="4986" w:type="dxa"/>
          </w:tcPr>
          <w:p w14:paraId="5E372563" w14:textId="77777777" w:rsidR="000D5D87" w:rsidRPr="00D512A8" w:rsidRDefault="00E9736E">
            <w:pPr>
              <w:pStyle w:val="Corpodetex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512A8">
              <w:rPr>
                <w:rFonts w:ascii="Arial" w:hAnsi="Arial" w:cs="Arial"/>
                <w:b/>
                <w:sz w:val="24"/>
                <w:szCs w:val="24"/>
              </w:rPr>
              <w:t>PASS</w:t>
            </w:r>
          </w:p>
        </w:tc>
      </w:tr>
      <w:tr w:rsidR="000D5D87" w:rsidRPr="002079B7" w14:paraId="09C26A73" w14:textId="77777777">
        <w:trPr>
          <w:trHeight w:val="396"/>
        </w:trPr>
        <w:tc>
          <w:tcPr>
            <w:tcW w:w="4986" w:type="dxa"/>
            <w:vMerge w:val="restart"/>
          </w:tcPr>
          <w:p w14:paraId="5EF600C9" w14:textId="77777777" w:rsidR="000D5D87" w:rsidRPr="002079B7" w:rsidRDefault="00E9736E">
            <w:pPr>
              <w:pStyle w:val="Corpodetex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79B7">
              <w:rPr>
                <w:rFonts w:ascii="Arial" w:hAnsi="Arial" w:cs="Arial"/>
                <w:sz w:val="24"/>
                <w:szCs w:val="24"/>
              </w:rPr>
              <w:t xml:space="preserve">Teste de instalação </w:t>
            </w:r>
          </w:p>
        </w:tc>
        <w:tc>
          <w:tcPr>
            <w:tcW w:w="4986" w:type="dxa"/>
            <w:vMerge w:val="restart"/>
          </w:tcPr>
          <w:p w14:paraId="1E890646" w14:textId="77777777" w:rsidR="000D5D87" w:rsidRPr="002079B7" w:rsidRDefault="00E9736E">
            <w:pPr>
              <w:pStyle w:val="Corpodetex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79B7">
              <w:rPr>
                <w:rFonts w:ascii="Arial" w:hAnsi="Arial" w:cs="Arial"/>
                <w:sz w:val="24"/>
                <w:szCs w:val="24"/>
              </w:rPr>
              <w:t>PASS</w:t>
            </w:r>
          </w:p>
        </w:tc>
      </w:tr>
    </w:tbl>
    <w:p w14:paraId="027A680A" w14:textId="77777777" w:rsidR="000D5D87" w:rsidRDefault="000D5D87"/>
    <w:p w14:paraId="624F5B16" w14:textId="77777777" w:rsidR="00E6387A" w:rsidRDefault="00E6387A">
      <w:pPr>
        <w:pStyle w:val="Ttulo2"/>
        <w:jc w:val="both"/>
        <w:rPr>
          <w:rFonts w:ascii="Arial" w:hAnsi="Arial" w:cs="Arial"/>
          <w:sz w:val="24"/>
          <w:szCs w:val="24"/>
        </w:rPr>
      </w:pPr>
    </w:p>
    <w:p w14:paraId="2CF60C32" w14:textId="77777777" w:rsidR="000D5D87" w:rsidRDefault="00E9736E">
      <w:pPr>
        <w:pStyle w:val="Ttulo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3.1.</w:t>
      </w:r>
      <w:r w:rsidR="004F1904">
        <w:rPr>
          <w:rFonts w:ascii="Arial" w:hAnsi="Arial" w:cs="Arial"/>
          <w:sz w:val="24"/>
          <w:szCs w:val="24"/>
        </w:rPr>
        <w:t>7</w:t>
      </w:r>
      <w:r>
        <w:rPr>
          <w:rFonts w:ascii="Arial" w:hAnsi="Arial" w:cs="Arial"/>
          <w:sz w:val="24"/>
          <w:szCs w:val="24"/>
        </w:rPr>
        <w:t xml:space="preserve"> -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15"/>
        <w:gridCol w:w="1679"/>
        <w:gridCol w:w="1396"/>
        <w:gridCol w:w="1664"/>
        <w:gridCol w:w="2608"/>
      </w:tblGrid>
      <w:tr w:rsidR="000D5D87" w14:paraId="1EA6E9AD" w14:textId="77777777" w:rsidTr="665C824D">
        <w:tc>
          <w:tcPr>
            <w:tcW w:w="2660" w:type="dxa"/>
          </w:tcPr>
          <w:p w14:paraId="763E955B" w14:textId="77777777" w:rsidR="000D5D87" w:rsidRDefault="00E9736E">
            <w:pPr>
              <w:pStyle w:val="Corpodetexto"/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Objetivo</w:t>
            </w:r>
          </w:p>
        </w:tc>
        <w:tc>
          <w:tcPr>
            <w:tcW w:w="7513" w:type="dxa"/>
            <w:gridSpan w:val="4"/>
          </w:tcPr>
          <w:p w14:paraId="59F4C7EE" w14:textId="77777777" w:rsidR="000D5D87" w:rsidRDefault="00B71D4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Página</w:t>
            </w:r>
            <w:r w:rsidR="00E9736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Dashboard Administrativo</w:t>
            </w:r>
          </w:p>
        </w:tc>
      </w:tr>
      <w:tr w:rsidR="000D5D87" w14:paraId="2933A973" w14:textId="77777777" w:rsidTr="665C824D">
        <w:tc>
          <w:tcPr>
            <w:tcW w:w="2660" w:type="dxa"/>
          </w:tcPr>
          <w:p w14:paraId="045F6120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Técnica:</w:t>
            </w:r>
          </w:p>
        </w:tc>
        <w:tc>
          <w:tcPr>
            <w:tcW w:w="3118" w:type="dxa"/>
            <w:gridSpan w:val="2"/>
          </w:tcPr>
          <w:p w14:paraId="5A1DC2D8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</w:rPr>
              <w:t>X )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manual</w:t>
            </w:r>
          </w:p>
        </w:tc>
        <w:tc>
          <w:tcPr>
            <w:tcW w:w="4395" w:type="dxa"/>
            <w:gridSpan w:val="2"/>
          </w:tcPr>
          <w:p w14:paraId="42C8B77A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</w:rPr>
              <w:t>X )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automática</w:t>
            </w:r>
          </w:p>
        </w:tc>
      </w:tr>
      <w:tr w:rsidR="000D5D87" w14:paraId="4D26CA94" w14:textId="77777777" w:rsidTr="665C824D">
        <w:tc>
          <w:tcPr>
            <w:tcW w:w="2660" w:type="dxa"/>
          </w:tcPr>
          <w:p w14:paraId="3DF86A5B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Estágio do teste</w:t>
            </w:r>
          </w:p>
        </w:tc>
        <w:tc>
          <w:tcPr>
            <w:tcW w:w="1701" w:type="dxa"/>
          </w:tcPr>
          <w:p w14:paraId="7E150D21" w14:textId="0C98D317" w:rsidR="000D5D87" w:rsidRDefault="3FE1172B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 w:rsidRPr="665C824D">
              <w:rPr>
                <w:rFonts w:ascii="Arial" w:hAnsi="Arial" w:cs="Arial"/>
                <w:b/>
                <w:bCs/>
              </w:rPr>
              <w:t xml:space="preserve">Integração </w:t>
            </w:r>
            <w:r w:rsidR="195B7F2D" w:rsidRPr="665C824D">
              <w:rPr>
                <w:rFonts w:ascii="Arial" w:hAnsi="Arial" w:cs="Arial"/>
                <w:b/>
                <w:bCs/>
              </w:rPr>
              <w:t>()</w:t>
            </w:r>
          </w:p>
        </w:tc>
        <w:tc>
          <w:tcPr>
            <w:tcW w:w="1417" w:type="dxa"/>
          </w:tcPr>
          <w:p w14:paraId="08A5B6A9" w14:textId="6A2548F1" w:rsidR="000D5D87" w:rsidRDefault="3FE1172B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 w:rsidRPr="665C824D">
              <w:rPr>
                <w:rFonts w:ascii="Arial" w:hAnsi="Arial" w:cs="Arial"/>
                <w:b/>
                <w:bCs/>
              </w:rPr>
              <w:t xml:space="preserve">Sistema </w:t>
            </w:r>
            <w:r w:rsidR="241E5845" w:rsidRPr="665C824D">
              <w:rPr>
                <w:rFonts w:ascii="Arial" w:hAnsi="Arial" w:cs="Arial"/>
                <w:b/>
                <w:bCs/>
              </w:rPr>
              <w:t>()</w:t>
            </w:r>
          </w:p>
        </w:tc>
        <w:tc>
          <w:tcPr>
            <w:tcW w:w="1701" w:type="dxa"/>
          </w:tcPr>
          <w:p w14:paraId="585D14AF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Unidade (x)</w:t>
            </w:r>
          </w:p>
        </w:tc>
        <w:tc>
          <w:tcPr>
            <w:tcW w:w="2694" w:type="dxa"/>
          </w:tcPr>
          <w:p w14:paraId="05EF6C9F" w14:textId="55874DF8" w:rsidR="000D5D87" w:rsidRDefault="3FE1172B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 w:rsidRPr="665C824D">
              <w:rPr>
                <w:rFonts w:ascii="Arial" w:hAnsi="Arial" w:cs="Arial"/>
                <w:b/>
                <w:bCs/>
              </w:rPr>
              <w:t xml:space="preserve">Aceitação </w:t>
            </w:r>
            <w:r w:rsidR="592ACA94" w:rsidRPr="665C824D">
              <w:rPr>
                <w:rFonts w:ascii="Arial" w:hAnsi="Arial" w:cs="Arial"/>
                <w:b/>
                <w:bCs/>
              </w:rPr>
              <w:t>()</w:t>
            </w:r>
          </w:p>
        </w:tc>
      </w:tr>
      <w:tr w:rsidR="000D5D87" w14:paraId="7D39B0A8" w14:textId="77777777" w:rsidTr="665C824D">
        <w:tc>
          <w:tcPr>
            <w:tcW w:w="2660" w:type="dxa"/>
          </w:tcPr>
          <w:p w14:paraId="64368028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Abordagem do teste</w:t>
            </w:r>
          </w:p>
        </w:tc>
        <w:tc>
          <w:tcPr>
            <w:tcW w:w="3118" w:type="dxa"/>
            <w:gridSpan w:val="2"/>
          </w:tcPr>
          <w:p w14:paraId="19DF6A0E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Caixa branca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  <w:tc>
          <w:tcPr>
            <w:tcW w:w="4395" w:type="dxa"/>
            <w:gridSpan w:val="2"/>
          </w:tcPr>
          <w:p w14:paraId="2AF467AA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Caixa preta (x)</w:t>
            </w:r>
          </w:p>
        </w:tc>
      </w:tr>
      <w:tr w:rsidR="000D5D87" w14:paraId="43DE36E0" w14:textId="77777777" w:rsidTr="665C824D">
        <w:tc>
          <w:tcPr>
            <w:tcW w:w="2660" w:type="dxa"/>
          </w:tcPr>
          <w:p w14:paraId="293B1D4F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Responsável(is)</w:t>
            </w:r>
          </w:p>
        </w:tc>
        <w:tc>
          <w:tcPr>
            <w:tcW w:w="7513" w:type="dxa"/>
            <w:gridSpan w:val="4"/>
          </w:tcPr>
          <w:p w14:paraId="5BE03857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Programador(es) ou equipe de testes</w:t>
            </w:r>
          </w:p>
        </w:tc>
      </w:tr>
    </w:tbl>
    <w:p w14:paraId="3EEBFDFA" w14:textId="77777777" w:rsidR="000D5D87" w:rsidRDefault="000D5D87">
      <w:pPr>
        <w:pStyle w:val="Ttulo2"/>
        <w:jc w:val="both"/>
        <w:rPr>
          <w:rFonts w:ascii="Arial" w:hAnsi="Arial" w:cs="Arial"/>
          <w:sz w:val="24"/>
          <w:szCs w:val="24"/>
        </w:rPr>
      </w:pPr>
    </w:p>
    <w:p w14:paraId="7E7B280C" w14:textId="2FD5B334" w:rsidR="000D5D87" w:rsidRDefault="7C2FAF3D">
      <w:pPr>
        <w:rPr>
          <w:rFonts w:ascii="Arial" w:eastAsia="Arial" w:hAnsi="Arial" w:cs="Arial"/>
          <w:b/>
          <w:bCs/>
          <w:sz w:val="24"/>
          <w:szCs w:val="24"/>
        </w:rPr>
      </w:pPr>
      <w:r w:rsidRPr="665C824D">
        <w:rPr>
          <w:rFonts w:ascii="Arial" w:eastAsia="Arial" w:hAnsi="Arial" w:cs="Arial"/>
          <w:b/>
          <w:bCs/>
          <w:sz w:val="24"/>
          <w:szCs w:val="24"/>
        </w:rPr>
        <w:t>Evidência 1</w:t>
      </w:r>
      <w:r w:rsidR="3FE1172B" w:rsidRPr="665C824D">
        <w:rPr>
          <w:rFonts w:ascii="Arial" w:eastAsia="Arial" w:hAnsi="Arial" w:cs="Arial"/>
          <w:b/>
          <w:bCs/>
          <w:sz w:val="24"/>
          <w:szCs w:val="24"/>
        </w:rPr>
        <w:t xml:space="preserve"> – Página do </w:t>
      </w:r>
      <w:r w:rsidR="32DC695F" w:rsidRPr="665C824D">
        <w:rPr>
          <w:rFonts w:ascii="Arial" w:eastAsia="Arial" w:hAnsi="Arial" w:cs="Arial"/>
          <w:b/>
          <w:bCs/>
          <w:sz w:val="24"/>
          <w:szCs w:val="24"/>
        </w:rPr>
        <w:t>Dashboard</w:t>
      </w:r>
    </w:p>
    <w:p w14:paraId="55BC5875" w14:textId="77777777" w:rsidR="000D5D87" w:rsidRDefault="008D45F1">
      <w:r>
        <w:rPr>
          <w:noProof/>
          <w:lang w:eastAsia="pt-BR"/>
        </w:rPr>
        <w:drawing>
          <wp:inline distT="0" distB="0" distL="0" distR="0" wp14:anchorId="373D9D84" wp14:editId="51D0B2E2">
            <wp:extent cx="6332220" cy="2923540"/>
            <wp:effectExtent l="0" t="0" r="0" b="0"/>
            <wp:docPr id="748717111" name="Imagem 7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17111" name="Imagem 7" descr="Interface gráfica do usuário, Aplicativo&#10;&#10;O conteúdo gerado por IA pode estar incorreto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A6356" w14:textId="5013EFB4" w:rsidR="008D45F1" w:rsidRDefault="45146472" w:rsidP="008D45F1">
      <w:pPr>
        <w:rPr>
          <w:rFonts w:ascii="Arial" w:eastAsia="Arial" w:hAnsi="Arial" w:cs="Arial"/>
          <w:b/>
          <w:bCs/>
          <w:noProof/>
          <w:sz w:val="24"/>
          <w:szCs w:val="24"/>
        </w:rPr>
      </w:pPr>
      <w:r w:rsidRPr="32B1989A">
        <w:rPr>
          <w:rFonts w:ascii="Arial" w:eastAsia="Arial" w:hAnsi="Arial" w:cs="Arial"/>
          <w:b/>
          <w:bCs/>
          <w:sz w:val="24"/>
          <w:szCs w:val="24"/>
        </w:rPr>
        <w:t>Evidência 2</w:t>
      </w:r>
      <w:r w:rsidR="008D45F1" w:rsidRPr="32B1989A">
        <w:rPr>
          <w:rFonts w:ascii="Arial" w:eastAsia="Arial" w:hAnsi="Arial" w:cs="Arial"/>
          <w:b/>
          <w:bCs/>
          <w:sz w:val="24"/>
          <w:szCs w:val="24"/>
        </w:rPr>
        <w:t xml:space="preserve"> – Criar Nova Eleição</w:t>
      </w:r>
      <w:r w:rsidR="00E6387A">
        <w:rPr>
          <w:noProof/>
          <w:lang w:eastAsia="pt-BR"/>
        </w:rPr>
        <w:drawing>
          <wp:inline distT="0" distB="0" distL="0" distR="0" wp14:anchorId="27DFA555" wp14:editId="4722A970">
            <wp:extent cx="6332220" cy="2616835"/>
            <wp:effectExtent l="0" t="0" r="0" b="0"/>
            <wp:docPr id="1293826420" name="Imagem 8" descr="Interface gráfica do usuário, Texto, Aplicativo, E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26420" name="Imagem 8" descr="Interface gráfica do usuário, Texto, Aplicativo, Email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1A41E" w14:textId="120B1E96" w:rsidR="008D45F1" w:rsidRDefault="008D45F1" w:rsidP="008D45F1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noProof/>
          <w:lang w:eastAsia="pt-BR"/>
        </w:rPr>
        <w:lastRenderedPageBreak/>
        <w:drawing>
          <wp:inline distT="0" distB="0" distL="0" distR="0" wp14:anchorId="2231FF77" wp14:editId="4BE554D4">
            <wp:extent cx="3580130" cy="1538989"/>
            <wp:effectExtent l="0" t="0" r="1270" b="4445"/>
            <wp:docPr id="1762921448" name="Imagem 9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21448" name="Imagem 9" descr="Texto&#10;&#10;O conteúdo gerado por IA pode estar incorreto.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12" r="7297" b="397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071" cy="1549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051560D6" wp14:editId="5C618291">
            <wp:extent cx="2692988" cy="3025140"/>
            <wp:effectExtent l="0" t="0" r="0" b="3810"/>
            <wp:docPr id="383182221" name="Imagem 10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82221" name="Imagem 10" descr="Interface gráfica do usuário, Texto, Aplicativo&#10;&#10;O conteúdo gerado por IA pode estar incorreto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623" cy="302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216D9" w14:textId="499A038D" w:rsidR="008D45F1" w:rsidRDefault="41743C77" w:rsidP="00B71D49">
      <w:pPr>
        <w:rPr>
          <w:rFonts w:ascii="Arial" w:eastAsia="Arial" w:hAnsi="Arial" w:cs="Arial"/>
          <w:b/>
          <w:bCs/>
          <w:sz w:val="24"/>
          <w:szCs w:val="24"/>
        </w:rPr>
      </w:pPr>
      <w:r w:rsidRPr="32B1989A">
        <w:rPr>
          <w:rFonts w:ascii="Arial" w:eastAsia="Arial" w:hAnsi="Arial" w:cs="Arial"/>
          <w:b/>
          <w:bCs/>
          <w:sz w:val="24"/>
          <w:szCs w:val="24"/>
        </w:rPr>
        <w:t>Evidência 3</w:t>
      </w:r>
      <w:r w:rsidR="008D45F1" w:rsidRPr="32B1989A">
        <w:rPr>
          <w:rFonts w:ascii="Arial" w:eastAsia="Arial" w:hAnsi="Arial" w:cs="Arial"/>
          <w:b/>
          <w:bCs/>
          <w:sz w:val="24"/>
          <w:szCs w:val="24"/>
        </w:rPr>
        <w:t xml:space="preserve"> – Eleições Criadas</w:t>
      </w:r>
    </w:p>
    <w:p w14:paraId="1B1357BA" w14:textId="77777777" w:rsidR="00B71D49" w:rsidRDefault="00B71D49" w:rsidP="00B71D49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  <w:lang w:eastAsia="pt-BR"/>
        </w:rPr>
        <w:drawing>
          <wp:inline distT="0" distB="0" distL="0" distR="0" wp14:anchorId="07E58880" wp14:editId="0BB23C0B">
            <wp:extent cx="6332220" cy="2898775"/>
            <wp:effectExtent l="0" t="0" r="0" b="0"/>
            <wp:docPr id="1663187997" name="Imagem 11" descr="Interface gráfica do usuá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87997" name="Imagem 11" descr="Interface gráfica do usuário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94CB1" w14:textId="4D98B060" w:rsidR="00B71D49" w:rsidRDefault="39A7346D" w:rsidP="00B71D49">
      <w:pPr>
        <w:rPr>
          <w:rFonts w:ascii="Arial" w:eastAsia="Arial" w:hAnsi="Arial" w:cs="Arial"/>
          <w:b/>
          <w:bCs/>
          <w:sz w:val="24"/>
          <w:szCs w:val="24"/>
        </w:rPr>
      </w:pPr>
      <w:r w:rsidRPr="32B1989A">
        <w:rPr>
          <w:rFonts w:ascii="Arial" w:eastAsia="Arial" w:hAnsi="Arial" w:cs="Arial"/>
          <w:b/>
          <w:bCs/>
          <w:sz w:val="24"/>
          <w:szCs w:val="24"/>
        </w:rPr>
        <w:t>Evidência 3</w:t>
      </w:r>
      <w:r w:rsidR="00B71D49" w:rsidRPr="32B1989A">
        <w:rPr>
          <w:rFonts w:ascii="Arial" w:eastAsia="Arial" w:hAnsi="Arial" w:cs="Arial"/>
          <w:b/>
          <w:bCs/>
          <w:sz w:val="24"/>
          <w:szCs w:val="24"/>
        </w:rPr>
        <w:t xml:space="preserve"> – Excluir</w:t>
      </w:r>
    </w:p>
    <w:p w14:paraId="759FFF22" w14:textId="77777777" w:rsidR="00B71D49" w:rsidRDefault="00B71D49" w:rsidP="00B71D49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  <w:lang w:eastAsia="pt-BR"/>
        </w:rPr>
        <w:drawing>
          <wp:inline distT="0" distB="0" distL="0" distR="0" wp14:anchorId="4FB6258C" wp14:editId="19CB4481">
            <wp:extent cx="4244340" cy="1211580"/>
            <wp:effectExtent l="0" t="0" r="3810" b="7620"/>
            <wp:docPr id="1493590610" name="Imagem 12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90610" name="Imagem 12" descr="Interface gráfica do usuário, Aplicativo&#10;&#10;O conteúdo gerado por IA pode estar incorreto.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67" t="9964" r="12162" b="43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1211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0BBD94" w14:textId="77777777" w:rsidR="00B71D49" w:rsidRDefault="00B71D49" w:rsidP="00B71D49">
      <w:pPr>
        <w:rPr>
          <w:rFonts w:ascii="Arial" w:eastAsia="Arial" w:hAnsi="Arial" w:cs="Arial"/>
          <w:b/>
          <w:bCs/>
          <w:sz w:val="24"/>
          <w:szCs w:val="24"/>
        </w:rPr>
      </w:pPr>
      <w:r w:rsidRPr="00B71D49">
        <w:rPr>
          <w:rFonts w:ascii="Arial" w:eastAsia="Arial" w:hAnsi="Arial" w:cs="Arial"/>
          <w:b/>
          <w:bCs/>
          <w:noProof/>
          <w:sz w:val="24"/>
          <w:szCs w:val="24"/>
          <w:lang w:eastAsia="pt-BR"/>
        </w:rPr>
        <w:lastRenderedPageBreak/>
        <w:drawing>
          <wp:inline distT="0" distB="0" distL="0" distR="0" wp14:anchorId="260FB7C5" wp14:editId="4409CF2B">
            <wp:extent cx="6332220" cy="2985135"/>
            <wp:effectExtent l="0" t="0" r="0" b="5715"/>
            <wp:docPr id="608309463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09463" name="Imagem 1" descr="Interface gráfica do usuário, Texto&#10;&#10;O conteúdo gerado por IA pode estar incorre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9CAE" w14:textId="3FF6A8C3" w:rsidR="00A826ED" w:rsidRDefault="00A826ED" w:rsidP="00A826ED">
      <w:pPr>
        <w:pStyle w:val="Ttulo2"/>
        <w:jc w:val="both"/>
        <w:rPr>
          <w:rFonts w:ascii="Arial" w:hAnsi="Arial" w:cs="Arial"/>
          <w:sz w:val="24"/>
          <w:szCs w:val="24"/>
        </w:rPr>
      </w:pPr>
      <w:r w:rsidRPr="32B1989A">
        <w:rPr>
          <w:rFonts w:ascii="Arial" w:hAnsi="Arial" w:cs="Arial"/>
          <w:sz w:val="24"/>
          <w:szCs w:val="24"/>
        </w:rPr>
        <w:t>3.1.</w:t>
      </w:r>
      <w:r w:rsidR="004F1904" w:rsidRPr="32B1989A">
        <w:rPr>
          <w:rFonts w:ascii="Arial" w:hAnsi="Arial" w:cs="Arial"/>
          <w:sz w:val="24"/>
          <w:szCs w:val="24"/>
        </w:rPr>
        <w:t>8</w:t>
      </w:r>
      <w:r w:rsidRPr="32B1989A">
        <w:rPr>
          <w:rFonts w:ascii="Arial" w:hAnsi="Arial" w:cs="Arial"/>
          <w:sz w:val="24"/>
          <w:szCs w:val="24"/>
        </w:rPr>
        <w:t xml:space="preserve"> -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15"/>
        <w:gridCol w:w="1679"/>
        <w:gridCol w:w="1396"/>
        <w:gridCol w:w="1664"/>
        <w:gridCol w:w="2608"/>
      </w:tblGrid>
      <w:tr w:rsidR="00A826ED" w14:paraId="3FF51F1E" w14:textId="77777777" w:rsidTr="32B1989A">
        <w:tc>
          <w:tcPr>
            <w:tcW w:w="2615" w:type="dxa"/>
          </w:tcPr>
          <w:p w14:paraId="001E831A" w14:textId="77777777" w:rsidR="00A826ED" w:rsidRDefault="00A826ED" w:rsidP="00D512A8">
            <w:pPr>
              <w:pStyle w:val="Corpodetexto"/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Objetivo</w:t>
            </w:r>
          </w:p>
        </w:tc>
        <w:tc>
          <w:tcPr>
            <w:tcW w:w="7347" w:type="dxa"/>
            <w:gridSpan w:val="4"/>
          </w:tcPr>
          <w:p w14:paraId="2D981F4A" w14:textId="77777777" w:rsidR="00A826ED" w:rsidRDefault="00A826ED" w:rsidP="00D512A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Listar candidatos registrados no Painel</w:t>
            </w:r>
          </w:p>
        </w:tc>
      </w:tr>
      <w:tr w:rsidR="00A826ED" w14:paraId="0567C432" w14:textId="77777777" w:rsidTr="32B1989A">
        <w:tc>
          <w:tcPr>
            <w:tcW w:w="2615" w:type="dxa"/>
          </w:tcPr>
          <w:p w14:paraId="39B7A3D5" w14:textId="77777777" w:rsidR="00A826ED" w:rsidRDefault="00A826ED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Técnica:</w:t>
            </w:r>
          </w:p>
        </w:tc>
        <w:tc>
          <w:tcPr>
            <w:tcW w:w="3075" w:type="dxa"/>
            <w:gridSpan w:val="2"/>
          </w:tcPr>
          <w:p w14:paraId="5514E55D" w14:textId="77777777" w:rsidR="00A826ED" w:rsidRDefault="00A826ED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</w:rPr>
              <w:t>X )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manual</w:t>
            </w:r>
          </w:p>
        </w:tc>
        <w:tc>
          <w:tcPr>
            <w:tcW w:w="4272" w:type="dxa"/>
            <w:gridSpan w:val="2"/>
          </w:tcPr>
          <w:p w14:paraId="1DB00976" w14:textId="77777777" w:rsidR="00A826ED" w:rsidRDefault="00A826ED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</w:rPr>
              <w:t>X )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automática</w:t>
            </w:r>
          </w:p>
        </w:tc>
      </w:tr>
      <w:tr w:rsidR="00A826ED" w14:paraId="1C753B74" w14:textId="77777777" w:rsidTr="32B1989A">
        <w:tc>
          <w:tcPr>
            <w:tcW w:w="2615" w:type="dxa"/>
          </w:tcPr>
          <w:p w14:paraId="78DE5AD9" w14:textId="77777777" w:rsidR="00A826ED" w:rsidRDefault="00A826ED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Estágio do teste</w:t>
            </w:r>
          </w:p>
        </w:tc>
        <w:tc>
          <w:tcPr>
            <w:tcW w:w="1679" w:type="dxa"/>
          </w:tcPr>
          <w:p w14:paraId="055028E0" w14:textId="3E39A450" w:rsidR="00A826ED" w:rsidRDefault="00A826ED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 w:rsidRPr="32B1989A">
              <w:rPr>
                <w:rFonts w:ascii="Arial" w:hAnsi="Arial" w:cs="Arial"/>
                <w:b/>
                <w:bCs/>
              </w:rPr>
              <w:t>Integração ()</w:t>
            </w:r>
          </w:p>
        </w:tc>
        <w:tc>
          <w:tcPr>
            <w:tcW w:w="1396" w:type="dxa"/>
          </w:tcPr>
          <w:p w14:paraId="6F3CDE88" w14:textId="50E96F43" w:rsidR="00A826ED" w:rsidRDefault="00A826ED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 w:rsidRPr="32B1989A">
              <w:rPr>
                <w:rFonts w:ascii="Arial" w:hAnsi="Arial" w:cs="Arial"/>
                <w:b/>
                <w:bCs/>
              </w:rPr>
              <w:t>Sistema ()</w:t>
            </w:r>
          </w:p>
        </w:tc>
        <w:tc>
          <w:tcPr>
            <w:tcW w:w="1664" w:type="dxa"/>
          </w:tcPr>
          <w:p w14:paraId="0D31FA5A" w14:textId="77777777" w:rsidR="00A826ED" w:rsidRDefault="00A826ED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Unidade (x)</w:t>
            </w:r>
          </w:p>
        </w:tc>
        <w:tc>
          <w:tcPr>
            <w:tcW w:w="2608" w:type="dxa"/>
          </w:tcPr>
          <w:p w14:paraId="515DF462" w14:textId="77777777" w:rsidR="00A826ED" w:rsidRDefault="00A826ED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Aceitação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</w:tr>
      <w:tr w:rsidR="00A826ED" w14:paraId="576430F4" w14:textId="77777777" w:rsidTr="32B1989A">
        <w:tc>
          <w:tcPr>
            <w:tcW w:w="2615" w:type="dxa"/>
          </w:tcPr>
          <w:p w14:paraId="5876A18A" w14:textId="77777777" w:rsidR="00A826ED" w:rsidRDefault="00A826ED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Abordagem do teste</w:t>
            </w:r>
          </w:p>
        </w:tc>
        <w:tc>
          <w:tcPr>
            <w:tcW w:w="3075" w:type="dxa"/>
            <w:gridSpan w:val="2"/>
          </w:tcPr>
          <w:p w14:paraId="5A200126" w14:textId="77777777" w:rsidR="00A826ED" w:rsidRDefault="00A826ED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Caixa branca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  <w:tc>
          <w:tcPr>
            <w:tcW w:w="4272" w:type="dxa"/>
            <w:gridSpan w:val="2"/>
          </w:tcPr>
          <w:p w14:paraId="18D8FCBA" w14:textId="77777777" w:rsidR="00A826ED" w:rsidRDefault="00A826ED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Caixa preta (x)</w:t>
            </w:r>
          </w:p>
        </w:tc>
      </w:tr>
      <w:tr w:rsidR="00A826ED" w14:paraId="7E86174B" w14:textId="77777777" w:rsidTr="32B1989A">
        <w:tc>
          <w:tcPr>
            <w:tcW w:w="2615" w:type="dxa"/>
          </w:tcPr>
          <w:p w14:paraId="39B6E21F" w14:textId="77777777" w:rsidR="00A826ED" w:rsidRDefault="00A826ED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Responsável(is)</w:t>
            </w:r>
          </w:p>
        </w:tc>
        <w:tc>
          <w:tcPr>
            <w:tcW w:w="7347" w:type="dxa"/>
            <w:gridSpan w:val="4"/>
          </w:tcPr>
          <w:p w14:paraId="380DA52A" w14:textId="77777777" w:rsidR="00A826ED" w:rsidRDefault="00A826ED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Programador(es) ou equipe de testes</w:t>
            </w:r>
          </w:p>
        </w:tc>
      </w:tr>
    </w:tbl>
    <w:p w14:paraId="79388CAE" w14:textId="77777777" w:rsidR="00A826ED" w:rsidRDefault="00A826ED" w:rsidP="00A826ED">
      <w:pPr>
        <w:rPr>
          <w:rFonts w:ascii="Arial" w:eastAsia="Arial" w:hAnsi="Arial" w:cs="Arial"/>
          <w:b/>
          <w:bCs/>
          <w:sz w:val="24"/>
          <w:szCs w:val="24"/>
        </w:rPr>
      </w:pPr>
    </w:p>
    <w:p w14:paraId="21B6821A" w14:textId="412409EE" w:rsidR="00A826ED" w:rsidRDefault="389DE80F" w:rsidP="00A826ED">
      <w:pPr>
        <w:rPr>
          <w:rFonts w:ascii="Arial" w:eastAsia="Arial" w:hAnsi="Arial" w:cs="Arial"/>
          <w:b/>
          <w:bCs/>
          <w:sz w:val="24"/>
          <w:szCs w:val="24"/>
        </w:rPr>
      </w:pPr>
      <w:r w:rsidRPr="32B1989A">
        <w:rPr>
          <w:rFonts w:ascii="Arial" w:eastAsia="Arial" w:hAnsi="Arial" w:cs="Arial"/>
          <w:b/>
          <w:bCs/>
          <w:sz w:val="24"/>
          <w:szCs w:val="24"/>
        </w:rPr>
        <w:t>Evidência 1</w:t>
      </w:r>
      <w:r w:rsidR="00A826ED" w:rsidRPr="32B1989A">
        <w:rPr>
          <w:rFonts w:ascii="Arial" w:eastAsia="Arial" w:hAnsi="Arial" w:cs="Arial"/>
          <w:b/>
          <w:bCs/>
          <w:sz w:val="24"/>
          <w:szCs w:val="24"/>
        </w:rPr>
        <w:t xml:space="preserve"> – Lista Com Status de </w:t>
      </w:r>
      <w:r w:rsidR="6C23494B" w:rsidRPr="32B1989A">
        <w:rPr>
          <w:rFonts w:ascii="Arial" w:eastAsia="Arial" w:hAnsi="Arial" w:cs="Arial"/>
          <w:b/>
          <w:bCs/>
          <w:sz w:val="24"/>
          <w:szCs w:val="24"/>
        </w:rPr>
        <w:t>feedback (</w:t>
      </w:r>
      <w:r w:rsidR="00A826ED" w:rsidRPr="32B1989A">
        <w:rPr>
          <w:rFonts w:ascii="Arial" w:eastAsia="Arial" w:hAnsi="Arial" w:cs="Arial"/>
          <w:b/>
          <w:bCs/>
          <w:sz w:val="24"/>
          <w:szCs w:val="24"/>
        </w:rPr>
        <w:t>Não Lido)</w:t>
      </w:r>
      <w:r w:rsidR="00A826ED" w:rsidRPr="32B1989A">
        <w:rPr>
          <w:rFonts w:ascii="Arial" w:eastAsia="Arial" w:hAnsi="Arial" w:cs="Arial"/>
          <w:b/>
          <w:bCs/>
          <w:noProof/>
          <w:sz w:val="24"/>
          <w:szCs w:val="24"/>
        </w:rPr>
        <w:t xml:space="preserve"> </w:t>
      </w:r>
      <w:r w:rsidR="00A826ED">
        <w:rPr>
          <w:noProof/>
          <w:lang w:eastAsia="pt-BR"/>
        </w:rPr>
        <w:drawing>
          <wp:inline distT="0" distB="0" distL="0" distR="0" wp14:anchorId="475D6CDA" wp14:editId="4A83287E">
            <wp:extent cx="6332220" cy="2913380"/>
            <wp:effectExtent l="0" t="0" r="0" b="1270"/>
            <wp:docPr id="1917267219" name="Imagem 13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67219" name="Imagem 13" descr="Tabela&#10;&#10;O conteúdo gerado por IA pode estar incorreto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44EDBE8" w:rsidRPr="32B1989A">
        <w:rPr>
          <w:rFonts w:ascii="Arial" w:eastAsia="Arial" w:hAnsi="Arial" w:cs="Arial"/>
          <w:b/>
          <w:bCs/>
          <w:sz w:val="24"/>
          <w:szCs w:val="24"/>
        </w:rPr>
        <w:t>Evidência 2</w:t>
      </w:r>
      <w:r w:rsidR="00A826ED" w:rsidRPr="32B1989A">
        <w:rPr>
          <w:rFonts w:ascii="Arial" w:eastAsia="Arial" w:hAnsi="Arial" w:cs="Arial"/>
          <w:b/>
          <w:bCs/>
          <w:sz w:val="24"/>
          <w:szCs w:val="24"/>
        </w:rPr>
        <w:t xml:space="preserve"> – Lista Com Status de </w:t>
      </w:r>
      <w:r w:rsidR="7DBED7EE" w:rsidRPr="32B1989A">
        <w:rPr>
          <w:rFonts w:ascii="Arial" w:eastAsia="Arial" w:hAnsi="Arial" w:cs="Arial"/>
          <w:b/>
          <w:bCs/>
          <w:sz w:val="24"/>
          <w:szCs w:val="24"/>
        </w:rPr>
        <w:t>feedback (Lido)</w:t>
      </w:r>
    </w:p>
    <w:p w14:paraId="71A9E068" w14:textId="77777777" w:rsidR="00A826ED" w:rsidRDefault="00A826ED" w:rsidP="00A826ED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  <w:lang w:eastAsia="pt-BR"/>
        </w:rPr>
        <w:lastRenderedPageBreak/>
        <w:drawing>
          <wp:inline distT="0" distB="0" distL="0" distR="0" wp14:anchorId="5200C137" wp14:editId="02014442">
            <wp:extent cx="6332220" cy="2869565"/>
            <wp:effectExtent l="0" t="0" r="0" b="6985"/>
            <wp:docPr id="1017572534" name="Imagem 14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72534" name="Imagem 14" descr="Tabela&#10;&#10;O conteúdo gerado por IA pode estar incorreto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49DB5" w14:textId="378A1CDA" w:rsidR="00A826ED" w:rsidRDefault="27920B8A" w:rsidP="32B1989A">
      <w:pPr>
        <w:rPr>
          <w:rFonts w:ascii="Arial" w:eastAsia="Arial" w:hAnsi="Arial" w:cs="Arial"/>
          <w:b/>
          <w:bCs/>
          <w:sz w:val="24"/>
          <w:szCs w:val="24"/>
        </w:rPr>
      </w:pPr>
      <w:r w:rsidRPr="32B1989A">
        <w:rPr>
          <w:rFonts w:ascii="Arial" w:eastAsia="Arial" w:hAnsi="Arial" w:cs="Arial"/>
          <w:b/>
          <w:bCs/>
          <w:sz w:val="24"/>
          <w:szCs w:val="24"/>
        </w:rPr>
        <w:t>Evidência 3</w:t>
      </w:r>
      <w:r w:rsidR="00A826ED" w:rsidRPr="32B1989A">
        <w:rPr>
          <w:rFonts w:ascii="Arial" w:eastAsia="Arial" w:hAnsi="Arial" w:cs="Arial"/>
          <w:b/>
          <w:bCs/>
          <w:sz w:val="24"/>
          <w:szCs w:val="24"/>
        </w:rPr>
        <w:t xml:space="preserve"> – Exclusão do Candidato.</w:t>
      </w:r>
    </w:p>
    <w:p w14:paraId="3482EE83" w14:textId="77777777" w:rsidR="00A826ED" w:rsidRDefault="00A826ED" w:rsidP="00A826ED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  <w:lang w:eastAsia="pt-BR"/>
        </w:rPr>
        <w:drawing>
          <wp:inline distT="0" distB="0" distL="0" distR="0" wp14:anchorId="05A45353" wp14:editId="0C1D453D">
            <wp:extent cx="6332220" cy="2609215"/>
            <wp:effectExtent l="0" t="0" r="0" b="635"/>
            <wp:docPr id="365972678" name="Imagem 15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72678" name="Imagem 15" descr="Interface gráfica do usuário, Site&#10;&#10;O conteúdo gerado por IA pode estar incorreto.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609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04F58D" w14:textId="77777777" w:rsidR="00A826ED" w:rsidRDefault="00A826ED" w:rsidP="008D45F1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3F4CF385" w14:textId="77777777" w:rsidR="00C22C3F" w:rsidRDefault="00C22C3F" w:rsidP="00C22C3F">
      <w:pPr>
        <w:pStyle w:val="Ttulo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3.1.</w:t>
      </w:r>
      <w:r w:rsidR="004F1904">
        <w:rPr>
          <w:rFonts w:ascii="Arial" w:hAnsi="Arial" w:cs="Arial"/>
          <w:sz w:val="24"/>
          <w:szCs w:val="24"/>
        </w:rPr>
        <w:t>9</w:t>
      </w:r>
      <w:r>
        <w:rPr>
          <w:rFonts w:ascii="Arial" w:hAnsi="Arial" w:cs="Arial"/>
          <w:sz w:val="24"/>
          <w:szCs w:val="24"/>
        </w:rPr>
        <w:t xml:space="preserve"> -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15"/>
        <w:gridCol w:w="1679"/>
        <w:gridCol w:w="1396"/>
        <w:gridCol w:w="1664"/>
        <w:gridCol w:w="2608"/>
      </w:tblGrid>
      <w:tr w:rsidR="00C22C3F" w14:paraId="40CEF0CC" w14:textId="77777777" w:rsidTr="32B1989A">
        <w:tc>
          <w:tcPr>
            <w:tcW w:w="2615" w:type="dxa"/>
          </w:tcPr>
          <w:p w14:paraId="0627123B" w14:textId="77777777" w:rsidR="00C22C3F" w:rsidRDefault="00C22C3F" w:rsidP="00D512A8">
            <w:pPr>
              <w:pStyle w:val="Corpodetexto"/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Objetivo</w:t>
            </w:r>
          </w:p>
        </w:tc>
        <w:tc>
          <w:tcPr>
            <w:tcW w:w="7347" w:type="dxa"/>
            <w:gridSpan w:val="4"/>
          </w:tcPr>
          <w:p w14:paraId="23F31DE7" w14:textId="77777777" w:rsidR="00C22C3F" w:rsidRDefault="00C22C3F" w:rsidP="00D512A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Listar Alunos registrados no Painel</w:t>
            </w:r>
          </w:p>
        </w:tc>
      </w:tr>
      <w:tr w:rsidR="00C22C3F" w14:paraId="780EC97B" w14:textId="77777777" w:rsidTr="32B1989A">
        <w:tc>
          <w:tcPr>
            <w:tcW w:w="2615" w:type="dxa"/>
          </w:tcPr>
          <w:p w14:paraId="5DF89FB1" w14:textId="77777777" w:rsidR="00C22C3F" w:rsidRDefault="00C22C3F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Técnica:</w:t>
            </w:r>
          </w:p>
        </w:tc>
        <w:tc>
          <w:tcPr>
            <w:tcW w:w="3075" w:type="dxa"/>
            <w:gridSpan w:val="2"/>
          </w:tcPr>
          <w:p w14:paraId="2613447C" w14:textId="77777777" w:rsidR="00C22C3F" w:rsidRDefault="00C22C3F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</w:rPr>
              <w:t>X )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manual</w:t>
            </w:r>
          </w:p>
        </w:tc>
        <w:tc>
          <w:tcPr>
            <w:tcW w:w="4272" w:type="dxa"/>
            <w:gridSpan w:val="2"/>
          </w:tcPr>
          <w:p w14:paraId="4C371433" w14:textId="77777777" w:rsidR="00C22C3F" w:rsidRDefault="00C22C3F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automática</w:t>
            </w:r>
          </w:p>
        </w:tc>
      </w:tr>
      <w:tr w:rsidR="00C22C3F" w14:paraId="795A8977" w14:textId="77777777" w:rsidTr="32B1989A">
        <w:tc>
          <w:tcPr>
            <w:tcW w:w="2615" w:type="dxa"/>
          </w:tcPr>
          <w:p w14:paraId="6A547588" w14:textId="77777777" w:rsidR="00C22C3F" w:rsidRDefault="00C22C3F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Estágio do teste</w:t>
            </w:r>
          </w:p>
        </w:tc>
        <w:tc>
          <w:tcPr>
            <w:tcW w:w="1679" w:type="dxa"/>
          </w:tcPr>
          <w:p w14:paraId="452DDA5E" w14:textId="60845C3C" w:rsidR="00C22C3F" w:rsidRDefault="00C22C3F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 w:rsidRPr="32B1989A">
              <w:rPr>
                <w:rFonts w:ascii="Arial" w:hAnsi="Arial" w:cs="Arial"/>
                <w:b/>
                <w:bCs/>
              </w:rPr>
              <w:t>Integração ()</w:t>
            </w:r>
          </w:p>
        </w:tc>
        <w:tc>
          <w:tcPr>
            <w:tcW w:w="1396" w:type="dxa"/>
          </w:tcPr>
          <w:p w14:paraId="0B1F1A93" w14:textId="4EBE052E" w:rsidR="00C22C3F" w:rsidRDefault="00C22C3F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 w:rsidRPr="32B1989A">
              <w:rPr>
                <w:rFonts w:ascii="Arial" w:hAnsi="Arial" w:cs="Arial"/>
                <w:b/>
                <w:bCs/>
              </w:rPr>
              <w:t>Sistema ()</w:t>
            </w:r>
          </w:p>
        </w:tc>
        <w:tc>
          <w:tcPr>
            <w:tcW w:w="1664" w:type="dxa"/>
          </w:tcPr>
          <w:p w14:paraId="434B2563" w14:textId="77777777" w:rsidR="00C22C3F" w:rsidRDefault="00C22C3F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Unidade (x)</w:t>
            </w:r>
          </w:p>
        </w:tc>
        <w:tc>
          <w:tcPr>
            <w:tcW w:w="2608" w:type="dxa"/>
          </w:tcPr>
          <w:p w14:paraId="34E61258" w14:textId="77777777" w:rsidR="00C22C3F" w:rsidRDefault="00C22C3F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Aceitação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</w:tr>
      <w:tr w:rsidR="00C22C3F" w14:paraId="5B6B2AC5" w14:textId="77777777" w:rsidTr="32B1989A">
        <w:tc>
          <w:tcPr>
            <w:tcW w:w="2615" w:type="dxa"/>
          </w:tcPr>
          <w:p w14:paraId="21588FB8" w14:textId="77777777" w:rsidR="00C22C3F" w:rsidRDefault="00C22C3F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Abordagem do teste</w:t>
            </w:r>
          </w:p>
        </w:tc>
        <w:tc>
          <w:tcPr>
            <w:tcW w:w="3075" w:type="dxa"/>
            <w:gridSpan w:val="2"/>
          </w:tcPr>
          <w:p w14:paraId="5D8E587D" w14:textId="77777777" w:rsidR="00C22C3F" w:rsidRDefault="00C22C3F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Caixa branca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  <w:tc>
          <w:tcPr>
            <w:tcW w:w="4272" w:type="dxa"/>
            <w:gridSpan w:val="2"/>
          </w:tcPr>
          <w:p w14:paraId="38E59AA9" w14:textId="77777777" w:rsidR="00C22C3F" w:rsidRDefault="00C22C3F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Caixa preta (x)</w:t>
            </w:r>
          </w:p>
        </w:tc>
      </w:tr>
      <w:tr w:rsidR="00C22C3F" w14:paraId="5A07F6FF" w14:textId="77777777" w:rsidTr="32B1989A">
        <w:tc>
          <w:tcPr>
            <w:tcW w:w="2615" w:type="dxa"/>
          </w:tcPr>
          <w:p w14:paraId="3954BE8E" w14:textId="77777777" w:rsidR="00C22C3F" w:rsidRDefault="00C22C3F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Responsável(is)</w:t>
            </w:r>
          </w:p>
        </w:tc>
        <w:tc>
          <w:tcPr>
            <w:tcW w:w="7347" w:type="dxa"/>
            <w:gridSpan w:val="4"/>
          </w:tcPr>
          <w:p w14:paraId="031F1226" w14:textId="77777777" w:rsidR="00C22C3F" w:rsidRDefault="00C22C3F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Programador(es) ou equipe de testes</w:t>
            </w:r>
          </w:p>
        </w:tc>
      </w:tr>
    </w:tbl>
    <w:p w14:paraId="7E9B8182" w14:textId="7FFB0E58" w:rsidR="00C22C3F" w:rsidRDefault="369D7B8F" w:rsidP="00C22C3F">
      <w:pPr>
        <w:pStyle w:val="Ttulo2"/>
        <w:jc w:val="both"/>
        <w:rPr>
          <w:rFonts w:ascii="Arial" w:hAnsi="Arial" w:cs="Arial"/>
          <w:sz w:val="24"/>
          <w:szCs w:val="24"/>
        </w:rPr>
      </w:pPr>
      <w:r w:rsidRPr="32B1989A">
        <w:rPr>
          <w:rFonts w:ascii="Arial" w:hAnsi="Arial" w:cs="Arial"/>
          <w:sz w:val="24"/>
          <w:szCs w:val="24"/>
        </w:rPr>
        <w:lastRenderedPageBreak/>
        <w:t>Evidência 1</w:t>
      </w:r>
      <w:r w:rsidR="00C22C3F" w:rsidRPr="32B1989A">
        <w:rPr>
          <w:rFonts w:ascii="Arial" w:hAnsi="Arial" w:cs="Arial"/>
          <w:sz w:val="24"/>
          <w:szCs w:val="24"/>
        </w:rPr>
        <w:t xml:space="preserve"> </w:t>
      </w:r>
      <w:r w:rsidR="6B212743" w:rsidRPr="32B1989A">
        <w:rPr>
          <w:rFonts w:ascii="Arial" w:hAnsi="Arial" w:cs="Arial"/>
          <w:sz w:val="24"/>
          <w:szCs w:val="24"/>
        </w:rPr>
        <w:t>– Lista</w:t>
      </w:r>
      <w:r w:rsidR="00C22C3F" w:rsidRPr="32B1989A">
        <w:rPr>
          <w:rFonts w:ascii="Arial" w:hAnsi="Arial" w:cs="Arial"/>
          <w:sz w:val="24"/>
          <w:szCs w:val="24"/>
        </w:rPr>
        <w:t xml:space="preserve"> de Alunos.</w:t>
      </w:r>
    </w:p>
    <w:p w14:paraId="2EC44626" w14:textId="77777777" w:rsidR="00C22C3F" w:rsidRPr="00C22C3F" w:rsidRDefault="00C22C3F" w:rsidP="00C22C3F">
      <w:r>
        <w:rPr>
          <w:noProof/>
          <w:lang w:eastAsia="pt-BR"/>
        </w:rPr>
        <w:drawing>
          <wp:inline distT="0" distB="0" distL="0" distR="0" wp14:anchorId="59F5F477" wp14:editId="7A5632AD">
            <wp:extent cx="6332220" cy="3034030"/>
            <wp:effectExtent l="0" t="0" r="0" b="0"/>
            <wp:docPr id="859012594" name="Imagem 16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12594" name="Imagem 16" descr="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3E544" w14:textId="77777777" w:rsidR="00C22C3F" w:rsidRPr="00C22C3F" w:rsidRDefault="00C22C3F" w:rsidP="00C22C3F"/>
    <w:p w14:paraId="1E9DC4F5" w14:textId="77777777" w:rsidR="000775A6" w:rsidRDefault="000775A6" w:rsidP="00C22C3F">
      <w:pPr>
        <w:rPr>
          <w:rFonts w:ascii="Arial" w:eastAsia="Arial" w:hAnsi="Arial" w:cs="Arial"/>
          <w:b/>
          <w:bCs/>
          <w:sz w:val="24"/>
          <w:szCs w:val="24"/>
        </w:rPr>
      </w:pPr>
    </w:p>
    <w:p w14:paraId="14F3CCAC" w14:textId="76A8D1E7" w:rsidR="00F10057" w:rsidRDefault="35A2A8C8" w:rsidP="00C22C3F">
      <w:pPr>
        <w:rPr>
          <w:rFonts w:ascii="Arial" w:eastAsia="Arial" w:hAnsi="Arial" w:cs="Arial"/>
          <w:b/>
          <w:bCs/>
          <w:sz w:val="24"/>
          <w:szCs w:val="24"/>
        </w:rPr>
      </w:pPr>
      <w:r w:rsidRPr="32B1989A">
        <w:rPr>
          <w:rFonts w:ascii="Arial" w:eastAsia="Arial" w:hAnsi="Arial" w:cs="Arial"/>
          <w:b/>
          <w:bCs/>
          <w:sz w:val="24"/>
          <w:szCs w:val="24"/>
        </w:rPr>
        <w:t>Evidência 2</w:t>
      </w:r>
      <w:r w:rsidR="00C22C3F" w:rsidRPr="32B1989A">
        <w:rPr>
          <w:rFonts w:ascii="Arial" w:eastAsia="Arial" w:hAnsi="Arial" w:cs="Arial"/>
          <w:b/>
          <w:bCs/>
          <w:sz w:val="24"/>
          <w:szCs w:val="24"/>
        </w:rPr>
        <w:t xml:space="preserve"> – Editar Semestre.</w:t>
      </w:r>
    </w:p>
    <w:p w14:paraId="24E5D7DC" w14:textId="46911D5E" w:rsidR="000D5D87" w:rsidRDefault="0049069E">
      <w:r>
        <w:rPr>
          <w:noProof/>
          <w:lang w:eastAsia="pt-BR"/>
        </w:rPr>
        <w:drawing>
          <wp:inline distT="0" distB="0" distL="0" distR="0" wp14:anchorId="46F2195A" wp14:editId="30EF7CE5">
            <wp:extent cx="6332220" cy="2843530"/>
            <wp:effectExtent l="0" t="0" r="0" b="0"/>
            <wp:docPr id="731187779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87779" name="Imagem 1" descr="Interface gráfica do usuário&#10;&#10;O conteúdo gerado por IA pode estar incorre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74CA6F63" wp14:editId="27521D69">
            <wp:extent cx="6332220" cy="1188720"/>
            <wp:effectExtent l="0" t="0" r="0" b="0"/>
            <wp:docPr id="39311622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16223" name="Imagem 1" descr="Interface gráfica do usuário, Texto, Aplicativo&#10;&#10;O conteúdo gerado por IA pode estar incorre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6D430" w14:textId="77777777" w:rsidR="0049069E" w:rsidRDefault="0049069E"/>
    <w:p w14:paraId="7DCB1593" w14:textId="388380EA" w:rsidR="0049069E" w:rsidRDefault="0049069E" w:rsidP="32B1989A">
      <w:pPr>
        <w:pStyle w:val="Ttulo2"/>
        <w:rPr>
          <w:rFonts w:ascii="Arial" w:hAnsi="Arial" w:cs="Arial"/>
          <w:sz w:val="24"/>
          <w:szCs w:val="24"/>
        </w:rPr>
      </w:pPr>
      <w:r w:rsidRPr="32B1989A">
        <w:rPr>
          <w:rFonts w:ascii="Arial" w:hAnsi="Arial" w:cs="Arial"/>
          <w:sz w:val="24"/>
          <w:szCs w:val="24"/>
        </w:rPr>
        <w:lastRenderedPageBreak/>
        <w:t>3.1.</w:t>
      </w:r>
      <w:r w:rsidR="004F1904" w:rsidRPr="32B1989A">
        <w:rPr>
          <w:rFonts w:ascii="Arial" w:hAnsi="Arial" w:cs="Arial"/>
          <w:sz w:val="24"/>
          <w:szCs w:val="24"/>
        </w:rPr>
        <w:t>10</w:t>
      </w:r>
      <w:r w:rsidRPr="32B1989A">
        <w:rPr>
          <w:rFonts w:ascii="Arial" w:hAnsi="Arial" w:cs="Arial"/>
          <w:sz w:val="24"/>
          <w:szCs w:val="24"/>
        </w:rPr>
        <w:t xml:space="preserve"> -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15"/>
        <w:gridCol w:w="1679"/>
        <w:gridCol w:w="1396"/>
        <w:gridCol w:w="1664"/>
        <w:gridCol w:w="2608"/>
      </w:tblGrid>
      <w:tr w:rsidR="0049069E" w14:paraId="4ADCC492" w14:textId="77777777" w:rsidTr="32B1989A">
        <w:tc>
          <w:tcPr>
            <w:tcW w:w="2615" w:type="dxa"/>
          </w:tcPr>
          <w:p w14:paraId="73079352" w14:textId="77777777" w:rsidR="0049069E" w:rsidRDefault="0049069E" w:rsidP="00D512A8">
            <w:pPr>
              <w:pStyle w:val="Corpodetexto"/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Objetivo</w:t>
            </w:r>
          </w:p>
        </w:tc>
        <w:tc>
          <w:tcPr>
            <w:tcW w:w="7347" w:type="dxa"/>
            <w:gridSpan w:val="4"/>
          </w:tcPr>
          <w:p w14:paraId="04ABB8CA" w14:textId="77777777" w:rsidR="0049069E" w:rsidRDefault="0049069E" w:rsidP="00D512A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</w:t>
            </w:r>
            <w:r w:rsidRPr="0049069E">
              <w:rPr>
                <w:rFonts w:ascii="Arial" w:hAnsi="Arial" w:cs="Arial"/>
                <w:b/>
                <w:bCs/>
                <w:sz w:val="24"/>
                <w:szCs w:val="24"/>
              </w:rPr>
              <w:t>leições ativas</w:t>
            </w:r>
          </w:p>
        </w:tc>
      </w:tr>
      <w:tr w:rsidR="0049069E" w14:paraId="01195DCC" w14:textId="77777777" w:rsidTr="32B1989A">
        <w:tc>
          <w:tcPr>
            <w:tcW w:w="2615" w:type="dxa"/>
          </w:tcPr>
          <w:p w14:paraId="126DEECE" w14:textId="77777777" w:rsidR="0049069E" w:rsidRDefault="0049069E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Técnica:</w:t>
            </w:r>
          </w:p>
        </w:tc>
        <w:tc>
          <w:tcPr>
            <w:tcW w:w="3075" w:type="dxa"/>
            <w:gridSpan w:val="2"/>
          </w:tcPr>
          <w:p w14:paraId="1E6F1F8B" w14:textId="77777777" w:rsidR="0049069E" w:rsidRDefault="0049069E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</w:rPr>
              <w:t>X )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manual</w:t>
            </w:r>
          </w:p>
        </w:tc>
        <w:tc>
          <w:tcPr>
            <w:tcW w:w="4272" w:type="dxa"/>
            <w:gridSpan w:val="2"/>
          </w:tcPr>
          <w:p w14:paraId="2819CEA5" w14:textId="77777777" w:rsidR="0049069E" w:rsidRDefault="0049069E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automática</w:t>
            </w:r>
          </w:p>
        </w:tc>
      </w:tr>
      <w:tr w:rsidR="0049069E" w14:paraId="4DCCB329" w14:textId="77777777" w:rsidTr="32B1989A">
        <w:tc>
          <w:tcPr>
            <w:tcW w:w="2615" w:type="dxa"/>
          </w:tcPr>
          <w:p w14:paraId="45300405" w14:textId="77777777" w:rsidR="0049069E" w:rsidRDefault="0049069E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Estágio do teste</w:t>
            </w:r>
          </w:p>
        </w:tc>
        <w:tc>
          <w:tcPr>
            <w:tcW w:w="1679" w:type="dxa"/>
          </w:tcPr>
          <w:p w14:paraId="5E171466" w14:textId="2E675E00" w:rsidR="0049069E" w:rsidRDefault="0049069E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 w:rsidRPr="32B1989A">
              <w:rPr>
                <w:rFonts w:ascii="Arial" w:hAnsi="Arial" w:cs="Arial"/>
                <w:b/>
                <w:bCs/>
              </w:rPr>
              <w:t>Integração ()</w:t>
            </w:r>
          </w:p>
        </w:tc>
        <w:tc>
          <w:tcPr>
            <w:tcW w:w="1396" w:type="dxa"/>
          </w:tcPr>
          <w:p w14:paraId="36767787" w14:textId="5D150894" w:rsidR="0049069E" w:rsidRDefault="0049069E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 w:rsidRPr="32B1989A">
              <w:rPr>
                <w:rFonts w:ascii="Arial" w:hAnsi="Arial" w:cs="Arial"/>
                <w:b/>
                <w:bCs/>
              </w:rPr>
              <w:t>Sistema ()</w:t>
            </w:r>
          </w:p>
        </w:tc>
        <w:tc>
          <w:tcPr>
            <w:tcW w:w="1664" w:type="dxa"/>
          </w:tcPr>
          <w:p w14:paraId="79D45426" w14:textId="77777777" w:rsidR="0049069E" w:rsidRDefault="0049069E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Unidade (x)</w:t>
            </w:r>
          </w:p>
        </w:tc>
        <w:tc>
          <w:tcPr>
            <w:tcW w:w="2608" w:type="dxa"/>
          </w:tcPr>
          <w:p w14:paraId="61AD3B66" w14:textId="77777777" w:rsidR="0049069E" w:rsidRDefault="0049069E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Aceitação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</w:tr>
      <w:tr w:rsidR="0049069E" w14:paraId="1920157E" w14:textId="77777777" w:rsidTr="32B1989A">
        <w:tc>
          <w:tcPr>
            <w:tcW w:w="2615" w:type="dxa"/>
          </w:tcPr>
          <w:p w14:paraId="41021671" w14:textId="77777777" w:rsidR="0049069E" w:rsidRDefault="0049069E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Abordagem do teste</w:t>
            </w:r>
          </w:p>
        </w:tc>
        <w:tc>
          <w:tcPr>
            <w:tcW w:w="3075" w:type="dxa"/>
            <w:gridSpan w:val="2"/>
          </w:tcPr>
          <w:p w14:paraId="0823D222" w14:textId="77777777" w:rsidR="0049069E" w:rsidRDefault="0049069E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Caixa branca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  <w:tc>
          <w:tcPr>
            <w:tcW w:w="4272" w:type="dxa"/>
            <w:gridSpan w:val="2"/>
          </w:tcPr>
          <w:p w14:paraId="61411719" w14:textId="77777777" w:rsidR="0049069E" w:rsidRDefault="0049069E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Caixa preta (x)</w:t>
            </w:r>
          </w:p>
        </w:tc>
      </w:tr>
      <w:tr w:rsidR="0049069E" w14:paraId="2B6DBA20" w14:textId="77777777" w:rsidTr="32B1989A">
        <w:tc>
          <w:tcPr>
            <w:tcW w:w="2615" w:type="dxa"/>
          </w:tcPr>
          <w:p w14:paraId="7EE53C77" w14:textId="77777777" w:rsidR="0049069E" w:rsidRDefault="0049069E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Responsável(is)</w:t>
            </w:r>
          </w:p>
        </w:tc>
        <w:tc>
          <w:tcPr>
            <w:tcW w:w="7347" w:type="dxa"/>
            <w:gridSpan w:val="4"/>
          </w:tcPr>
          <w:p w14:paraId="3B4D9C30" w14:textId="77777777" w:rsidR="0049069E" w:rsidRDefault="0049069E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Programador(es) ou equipe de testes</w:t>
            </w:r>
          </w:p>
        </w:tc>
      </w:tr>
    </w:tbl>
    <w:p w14:paraId="0013D62F" w14:textId="338B5BC0" w:rsidR="002079B7" w:rsidRDefault="002079B7" w:rsidP="0049069E">
      <w:pPr>
        <w:pStyle w:val="Ttulo2"/>
        <w:jc w:val="both"/>
        <w:rPr>
          <w:rFonts w:ascii="Arial" w:hAnsi="Arial" w:cs="Arial"/>
          <w:sz w:val="24"/>
          <w:szCs w:val="24"/>
        </w:rPr>
      </w:pPr>
    </w:p>
    <w:p w14:paraId="2B8A2B8D" w14:textId="3E13B3B6" w:rsidR="0049069E" w:rsidRDefault="002079B7" w:rsidP="0049069E">
      <w:pPr>
        <w:pStyle w:val="Ttulo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Evidência</w:t>
      </w:r>
      <w:r w:rsidR="0049069E">
        <w:rPr>
          <w:rFonts w:ascii="Arial" w:hAnsi="Arial" w:cs="Arial"/>
          <w:sz w:val="24"/>
          <w:szCs w:val="24"/>
        </w:rPr>
        <w:t xml:space="preserve"> 1- Página de Eleições Ativas.</w:t>
      </w:r>
    </w:p>
    <w:p w14:paraId="25BD2CA8" w14:textId="2599A826" w:rsidR="002079B7" w:rsidRPr="000775A6" w:rsidRDefault="00F10057" w:rsidP="000775A6">
      <w:r>
        <w:rPr>
          <w:noProof/>
          <w:lang w:eastAsia="pt-BR"/>
        </w:rPr>
        <w:drawing>
          <wp:inline distT="0" distB="0" distL="0" distR="0" wp14:anchorId="0ACA4B8C" wp14:editId="0DC0FC40">
            <wp:extent cx="6332220" cy="2921000"/>
            <wp:effectExtent l="0" t="0" r="0" b="0"/>
            <wp:docPr id="1738138902" name="Imagem 18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38902" name="Imagem 18" descr="Interface gráfica do usuário, Texto, Aplicativo, Email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478D5" w14:textId="77777777" w:rsidR="00F10057" w:rsidRDefault="00F10057" w:rsidP="00F10057">
      <w:pPr>
        <w:pStyle w:val="Ttulo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3.1.</w:t>
      </w:r>
      <w:r w:rsidR="004F1904">
        <w:rPr>
          <w:rFonts w:ascii="Arial" w:hAnsi="Arial" w:cs="Arial"/>
          <w:sz w:val="24"/>
          <w:szCs w:val="24"/>
        </w:rPr>
        <w:t>11</w:t>
      </w:r>
      <w:r>
        <w:rPr>
          <w:rFonts w:ascii="Arial" w:hAnsi="Arial" w:cs="Arial"/>
          <w:sz w:val="24"/>
          <w:szCs w:val="24"/>
        </w:rPr>
        <w:t xml:space="preserve"> -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15"/>
        <w:gridCol w:w="1679"/>
        <w:gridCol w:w="1396"/>
        <w:gridCol w:w="1664"/>
        <w:gridCol w:w="2608"/>
      </w:tblGrid>
      <w:tr w:rsidR="00F10057" w14:paraId="72EB6AC9" w14:textId="77777777" w:rsidTr="32B1989A">
        <w:tc>
          <w:tcPr>
            <w:tcW w:w="2615" w:type="dxa"/>
          </w:tcPr>
          <w:p w14:paraId="7CFC73EB" w14:textId="77777777" w:rsidR="00F10057" w:rsidRDefault="00F10057" w:rsidP="00D512A8">
            <w:pPr>
              <w:pStyle w:val="Corpodetexto"/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Objetivo</w:t>
            </w:r>
          </w:p>
        </w:tc>
        <w:tc>
          <w:tcPr>
            <w:tcW w:w="7347" w:type="dxa"/>
            <w:gridSpan w:val="4"/>
          </w:tcPr>
          <w:p w14:paraId="7BF7F7D4" w14:textId="77777777" w:rsidR="00F10057" w:rsidRDefault="00F10057" w:rsidP="00D512A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Vencedores de Eleições</w:t>
            </w:r>
          </w:p>
        </w:tc>
      </w:tr>
      <w:tr w:rsidR="00F10057" w14:paraId="2010A2FB" w14:textId="77777777" w:rsidTr="32B1989A">
        <w:tc>
          <w:tcPr>
            <w:tcW w:w="2615" w:type="dxa"/>
          </w:tcPr>
          <w:p w14:paraId="4C6C9B14" w14:textId="77777777" w:rsidR="00F10057" w:rsidRDefault="00F10057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Técnica:</w:t>
            </w:r>
          </w:p>
        </w:tc>
        <w:tc>
          <w:tcPr>
            <w:tcW w:w="3075" w:type="dxa"/>
            <w:gridSpan w:val="2"/>
          </w:tcPr>
          <w:p w14:paraId="7D86240E" w14:textId="77777777" w:rsidR="00F10057" w:rsidRDefault="00F10057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</w:rPr>
              <w:t>X )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manual</w:t>
            </w:r>
          </w:p>
        </w:tc>
        <w:tc>
          <w:tcPr>
            <w:tcW w:w="4272" w:type="dxa"/>
            <w:gridSpan w:val="2"/>
          </w:tcPr>
          <w:p w14:paraId="1E222C77" w14:textId="77777777" w:rsidR="00F10057" w:rsidRDefault="00F10057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automática</w:t>
            </w:r>
          </w:p>
        </w:tc>
      </w:tr>
      <w:tr w:rsidR="00F10057" w14:paraId="240E2C32" w14:textId="77777777" w:rsidTr="32B1989A">
        <w:tc>
          <w:tcPr>
            <w:tcW w:w="2615" w:type="dxa"/>
          </w:tcPr>
          <w:p w14:paraId="3949312E" w14:textId="77777777" w:rsidR="00F10057" w:rsidRDefault="00F10057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Estágio do teste</w:t>
            </w:r>
          </w:p>
        </w:tc>
        <w:tc>
          <w:tcPr>
            <w:tcW w:w="1679" w:type="dxa"/>
          </w:tcPr>
          <w:p w14:paraId="47F07BD1" w14:textId="08644ADC" w:rsidR="00F10057" w:rsidRDefault="00F10057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 w:rsidRPr="32B1989A">
              <w:rPr>
                <w:rFonts w:ascii="Arial" w:hAnsi="Arial" w:cs="Arial"/>
                <w:b/>
                <w:bCs/>
              </w:rPr>
              <w:t>Integração ()</w:t>
            </w:r>
          </w:p>
        </w:tc>
        <w:tc>
          <w:tcPr>
            <w:tcW w:w="1396" w:type="dxa"/>
          </w:tcPr>
          <w:p w14:paraId="6FCACD0D" w14:textId="66A7EE93" w:rsidR="00F10057" w:rsidRDefault="00F10057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 w:rsidRPr="32B1989A">
              <w:rPr>
                <w:rFonts w:ascii="Arial" w:hAnsi="Arial" w:cs="Arial"/>
                <w:b/>
                <w:bCs/>
              </w:rPr>
              <w:t>Sistema ()</w:t>
            </w:r>
          </w:p>
        </w:tc>
        <w:tc>
          <w:tcPr>
            <w:tcW w:w="1664" w:type="dxa"/>
          </w:tcPr>
          <w:p w14:paraId="52295A8A" w14:textId="77777777" w:rsidR="00F10057" w:rsidRDefault="00F10057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Unidade (x)</w:t>
            </w:r>
          </w:p>
        </w:tc>
        <w:tc>
          <w:tcPr>
            <w:tcW w:w="2608" w:type="dxa"/>
          </w:tcPr>
          <w:p w14:paraId="178352DA" w14:textId="77777777" w:rsidR="00F10057" w:rsidRDefault="00F10057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Aceitação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</w:tr>
      <w:tr w:rsidR="00F10057" w14:paraId="05484177" w14:textId="77777777" w:rsidTr="32B1989A">
        <w:tc>
          <w:tcPr>
            <w:tcW w:w="2615" w:type="dxa"/>
          </w:tcPr>
          <w:p w14:paraId="4EC23A14" w14:textId="77777777" w:rsidR="00F10057" w:rsidRDefault="00F10057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Abordagem do teste</w:t>
            </w:r>
          </w:p>
        </w:tc>
        <w:tc>
          <w:tcPr>
            <w:tcW w:w="3075" w:type="dxa"/>
            <w:gridSpan w:val="2"/>
          </w:tcPr>
          <w:p w14:paraId="0C3AE8C9" w14:textId="77777777" w:rsidR="00F10057" w:rsidRDefault="00F10057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Caixa branca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  <w:tc>
          <w:tcPr>
            <w:tcW w:w="4272" w:type="dxa"/>
            <w:gridSpan w:val="2"/>
          </w:tcPr>
          <w:p w14:paraId="4B01207D" w14:textId="77777777" w:rsidR="00F10057" w:rsidRDefault="00F10057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Caixa preta (x)</w:t>
            </w:r>
          </w:p>
        </w:tc>
      </w:tr>
      <w:tr w:rsidR="00F10057" w14:paraId="578756E6" w14:textId="77777777" w:rsidTr="32B1989A">
        <w:tc>
          <w:tcPr>
            <w:tcW w:w="2615" w:type="dxa"/>
          </w:tcPr>
          <w:p w14:paraId="400434D8" w14:textId="77777777" w:rsidR="00F10057" w:rsidRDefault="00F10057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Responsável(is)</w:t>
            </w:r>
          </w:p>
        </w:tc>
        <w:tc>
          <w:tcPr>
            <w:tcW w:w="7347" w:type="dxa"/>
            <w:gridSpan w:val="4"/>
          </w:tcPr>
          <w:p w14:paraId="7C6C084C" w14:textId="77777777" w:rsidR="00F10057" w:rsidRDefault="00F10057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Programador(es) ou equipe de testes</w:t>
            </w:r>
          </w:p>
        </w:tc>
      </w:tr>
    </w:tbl>
    <w:p w14:paraId="7E1DA92A" w14:textId="4C2A8149" w:rsidR="00F10057" w:rsidRDefault="74BBFA01" w:rsidP="00F10057">
      <w:pPr>
        <w:pStyle w:val="Ttulo2"/>
        <w:jc w:val="both"/>
        <w:rPr>
          <w:rFonts w:ascii="Arial" w:hAnsi="Arial" w:cs="Arial"/>
          <w:sz w:val="24"/>
          <w:szCs w:val="24"/>
        </w:rPr>
      </w:pPr>
      <w:r w:rsidRPr="32B1989A">
        <w:rPr>
          <w:rFonts w:ascii="Arial" w:hAnsi="Arial" w:cs="Arial"/>
          <w:sz w:val="24"/>
          <w:szCs w:val="24"/>
        </w:rPr>
        <w:lastRenderedPageBreak/>
        <w:t>Evidência 1</w:t>
      </w:r>
      <w:r w:rsidR="00F10057" w:rsidRPr="32B1989A">
        <w:rPr>
          <w:rFonts w:ascii="Arial" w:hAnsi="Arial" w:cs="Arial"/>
          <w:sz w:val="24"/>
          <w:szCs w:val="24"/>
        </w:rPr>
        <w:t xml:space="preserve"> - Página de Vencedores.</w:t>
      </w:r>
    </w:p>
    <w:p w14:paraId="52EFBAE0" w14:textId="77777777" w:rsidR="00F10057" w:rsidRPr="00F10057" w:rsidRDefault="00F10057" w:rsidP="00F10057">
      <w:r>
        <w:rPr>
          <w:noProof/>
          <w:lang w:eastAsia="pt-BR"/>
        </w:rPr>
        <w:drawing>
          <wp:inline distT="0" distB="0" distL="0" distR="0" wp14:anchorId="3F99D42E" wp14:editId="3F7367EF">
            <wp:extent cx="6332220" cy="2960370"/>
            <wp:effectExtent l="0" t="0" r="0" b="0"/>
            <wp:docPr id="155244439" name="Imagem 19" descr="Gráfico, Gráfico de bol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4439" name="Imagem 19" descr="Gráfico, Gráfico de bolhas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60370"/>
                    </a:xfrm>
                    <a:prstGeom prst="rect">
                      <a:avLst/>
                    </a:prstGeom>
                    <a:noFill/>
                    <a:ln w="28575">
                      <a:noFill/>
                    </a:ln>
                  </pic:spPr>
                </pic:pic>
              </a:graphicData>
            </a:graphic>
          </wp:inline>
        </w:drawing>
      </w:r>
    </w:p>
    <w:p w14:paraId="51E0FEB6" w14:textId="77777777" w:rsidR="00F10057" w:rsidRDefault="00F10057">
      <w:pPr>
        <w:pStyle w:val="Corpodetexto"/>
        <w:rPr>
          <w:b/>
          <w:bCs/>
        </w:rPr>
      </w:pPr>
    </w:p>
    <w:p w14:paraId="55DB845C" w14:textId="77777777" w:rsidR="002079B7" w:rsidRDefault="002079B7">
      <w:pPr>
        <w:pStyle w:val="Corpodetexto"/>
        <w:rPr>
          <w:b/>
          <w:bCs/>
        </w:rPr>
      </w:pPr>
    </w:p>
    <w:p w14:paraId="3F987611" w14:textId="77777777" w:rsidR="004F1904" w:rsidRDefault="004F1904" w:rsidP="004F1904">
      <w:pPr>
        <w:pStyle w:val="Ttulo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3.1.12 -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15"/>
        <w:gridCol w:w="1679"/>
        <w:gridCol w:w="1396"/>
        <w:gridCol w:w="1664"/>
        <w:gridCol w:w="2608"/>
      </w:tblGrid>
      <w:tr w:rsidR="004F1904" w14:paraId="6DD4FCFA" w14:textId="77777777" w:rsidTr="32B1989A">
        <w:tc>
          <w:tcPr>
            <w:tcW w:w="2615" w:type="dxa"/>
          </w:tcPr>
          <w:p w14:paraId="56F63DDF" w14:textId="77777777" w:rsidR="004F1904" w:rsidRDefault="004F1904" w:rsidP="00D512A8">
            <w:pPr>
              <w:pStyle w:val="Corpodetexto"/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Objetivo</w:t>
            </w:r>
          </w:p>
        </w:tc>
        <w:tc>
          <w:tcPr>
            <w:tcW w:w="7347" w:type="dxa"/>
            <w:gridSpan w:val="4"/>
          </w:tcPr>
          <w:p w14:paraId="3FB069BB" w14:textId="77777777" w:rsidR="004F1904" w:rsidRDefault="004F1904" w:rsidP="00D512A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Atas das Eleições</w:t>
            </w:r>
          </w:p>
        </w:tc>
      </w:tr>
      <w:tr w:rsidR="004F1904" w14:paraId="371E33E7" w14:textId="77777777" w:rsidTr="32B1989A">
        <w:tc>
          <w:tcPr>
            <w:tcW w:w="2615" w:type="dxa"/>
          </w:tcPr>
          <w:p w14:paraId="1EF9FF0E" w14:textId="77777777" w:rsidR="004F1904" w:rsidRDefault="004F1904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Técnica:</w:t>
            </w:r>
          </w:p>
        </w:tc>
        <w:tc>
          <w:tcPr>
            <w:tcW w:w="3075" w:type="dxa"/>
            <w:gridSpan w:val="2"/>
          </w:tcPr>
          <w:p w14:paraId="77BA75DA" w14:textId="77777777" w:rsidR="004F1904" w:rsidRDefault="004F1904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</w:rPr>
              <w:t>X )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manual</w:t>
            </w:r>
          </w:p>
        </w:tc>
        <w:tc>
          <w:tcPr>
            <w:tcW w:w="4272" w:type="dxa"/>
            <w:gridSpan w:val="2"/>
          </w:tcPr>
          <w:p w14:paraId="47482E1F" w14:textId="77777777" w:rsidR="004F1904" w:rsidRDefault="004F1904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automática</w:t>
            </w:r>
          </w:p>
        </w:tc>
      </w:tr>
      <w:tr w:rsidR="004F1904" w14:paraId="36215577" w14:textId="77777777" w:rsidTr="32B1989A">
        <w:tc>
          <w:tcPr>
            <w:tcW w:w="2615" w:type="dxa"/>
          </w:tcPr>
          <w:p w14:paraId="1CB9FA30" w14:textId="77777777" w:rsidR="004F1904" w:rsidRDefault="004F1904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Estágio do teste</w:t>
            </w:r>
          </w:p>
        </w:tc>
        <w:tc>
          <w:tcPr>
            <w:tcW w:w="1679" w:type="dxa"/>
          </w:tcPr>
          <w:p w14:paraId="25BFD20A" w14:textId="53D33E25" w:rsidR="004F1904" w:rsidRDefault="004F1904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 w:rsidRPr="32B1989A">
              <w:rPr>
                <w:rFonts w:ascii="Arial" w:hAnsi="Arial" w:cs="Arial"/>
                <w:b/>
                <w:bCs/>
              </w:rPr>
              <w:t>Integração ()</w:t>
            </w:r>
          </w:p>
        </w:tc>
        <w:tc>
          <w:tcPr>
            <w:tcW w:w="1396" w:type="dxa"/>
          </w:tcPr>
          <w:p w14:paraId="4AE991DD" w14:textId="67B827E7" w:rsidR="004F1904" w:rsidRDefault="004F1904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 w:rsidRPr="32B1989A">
              <w:rPr>
                <w:rFonts w:ascii="Arial" w:hAnsi="Arial" w:cs="Arial"/>
                <w:b/>
                <w:bCs/>
              </w:rPr>
              <w:t>Sistema ()</w:t>
            </w:r>
          </w:p>
        </w:tc>
        <w:tc>
          <w:tcPr>
            <w:tcW w:w="1664" w:type="dxa"/>
          </w:tcPr>
          <w:p w14:paraId="7D8DA904" w14:textId="77777777" w:rsidR="004F1904" w:rsidRDefault="004F1904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Unidade (x)</w:t>
            </w:r>
          </w:p>
        </w:tc>
        <w:tc>
          <w:tcPr>
            <w:tcW w:w="2608" w:type="dxa"/>
          </w:tcPr>
          <w:p w14:paraId="3E9A0793" w14:textId="77777777" w:rsidR="004F1904" w:rsidRDefault="004F1904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Aceitação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</w:tr>
      <w:tr w:rsidR="004F1904" w14:paraId="5BEADF24" w14:textId="77777777" w:rsidTr="32B1989A">
        <w:tc>
          <w:tcPr>
            <w:tcW w:w="2615" w:type="dxa"/>
          </w:tcPr>
          <w:p w14:paraId="37D87F83" w14:textId="77777777" w:rsidR="004F1904" w:rsidRDefault="004F1904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Abordagem do teste</w:t>
            </w:r>
          </w:p>
        </w:tc>
        <w:tc>
          <w:tcPr>
            <w:tcW w:w="3075" w:type="dxa"/>
            <w:gridSpan w:val="2"/>
          </w:tcPr>
          <w:p w14:paraId="07A090CC" w14:textId="77777777" w:rsidR="004F1904" w:rsidRDefault="004F1904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Caixa branca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  <w:tc>
          <w:tcPr>
            <w:tcW w:w="4272" w:type="dxa"/>
            <w:gridSpan w:val="2"/>
          </w:tcPr>
          <w:p w14:paraId="35DF8B2C" w14:textId="77777777" w:rsidR="004F1904" w:rsidRDefault="004F1904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Caixa preta (x)</w:t>
            </w:r>
          </w:p>
        </w:tc>
      </w:tr>
      <w:tr w:rsidR="004F1904" w14:paraId="0577D7DF" w14:textId="77777777" w:rsidTr="32B1989A">
        <w:tc>
          <w:tcPr>
            <w:tcW w:w="2615" w:type="dxa"/>
          </w:tcPr>
          <w:p w14:paraId="5C7F3ED8" w14:textId="77777777" w:rsidR="004F1904" w:rsidRDefault="004F1904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Responsável(is)</w:t>
            </w:r>
          </w:p>
        </w:tc>
        <w:tc>
          <w:tcPr>
            <w:tcW w:w="7347" w:type="dxa"/>
            <w:gridSpan w:val="4"/>
          </w:tcPr>
          <w:p w14:paraId="189ACB59" w14:textId="77777777" w:rsidR="004F1904" w:rsidRDefault="004F1904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Programador(es) ou equipe de testes</w:t>
            </w:r>
          </w:p>
        </w:tc>
      </w:tr>
    </w:tbl>
    <w:p w14:paraId="236B54E8" w14:textId="77777777" w:rsidR="002079B7" w:rsidRDefault="002079B7">
      <w:pPr>
        <w:pStyle w:val="Corpodetexto"/>
        <w:rPr>
          <w:b/>
          <w:bCs/>
        </w:rPr>
      </w:pPr>
    </w:p>
    <w:p w14:paraId="02DC2E6E" w14:textId="34B1BD2A" w:rsidR="004F1904" w:rsidRDefault="2F7AFF7B" w:rsidP="004F1904">
      <w:pPr>
        <w:pStyle w:val="Ttulo2"/>
        <w:jc w:val="both"/>
        <w:rPr>
          <w:rFonts w:ascii="Arial" w:hAnsi="Arial" w:cs="Arial"/>
          <w:sz w:val="24"/>
          <w:szCs w:val="24"/>
        </w:rPr>
      </w:pPr>
      <w:r w:rsidRPr="32B1989A">
        <w:rPr>
          <w:rFonts w:ascii="Arial" w:hAnsi="Arial" w:cs="Arial"/>
          <w:sz w:val="24"/>
          <w:szCs w:val="24"/>
        </w:rPr>
        <w:t>Evidência 1</w:t>
      </w:r>
      <w:r w:rsidR="004F1904" w:rsidRPr="32B1989A">
        <w:rPr>
          <w:rFonts w:ascii="Arial" w:hAnsi="Arial" w:cs="Arial"/>
          <w:sz w:val="24"/>
          <w:szCs w:val="24"/>
        </w:rPr>
        <w:t xml:space="preserve"> - Página da ATA.</w:t>
      </w:r>
    </w:p>
    <w:p w14:paraId="53EDD866" w14:textId="77777777" w:rsidR="004F1904" w:rsidRPr="004F1904" w:rsidRDefault="004F1904" w:rsidP="004F1904">
      <w:r>
        <w:rPr>
          <w:noProof/>
          <w:lang w:eastAsia="pt-BR"/>
        </w:rPr>
        <w:drawing>
          <wp:inline distT="0" distB="0" distL="0" distR="0" wp14:anchorId="0A9166A2" wp14:editId="071B1658">
            <wp:extent cx="6332220" cy="2814955"/>
            <wp:effectExtent l="0" t="0" r="0" b="4445"/>
            <wp:docPr id="1307508667" name="Imagem 20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08667" name="Imagem 20" descr="Interface gráfica do usuário, Aplicativo&#10;&#10;O conteúdo gerado por IA pode estar incorreto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62BCD" w14:textId="0141714E" w:rsidR="004F1904" w:rsidRDefault="002079B7" w:rsidP="004F1904">
      <w:pPr>
        <w:pStyle w:val="Ttulo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Evidência</w:t>
      </w:r>
      <w:r w:rsidR="004F1904">
        <w:rPr>
          <w:rFonts w:ascii="Arial" w:hAnsi="Arial" w:cs="Arial"/>
          <w:sz w:val="24"/>
          <w:szCs w:val="24"/>
        </w:rPr>
        <w:t xml:space="preserve"> 2 – Download da ATA.</w:t>
      </w:r>
    </w:p>
    <w:p w14:paraId="7FFB495C" w14:textId="77777777" w:rsidR="00F10057" w:rsidRDefault="004F1904">
      <w:pPr>
        <w:pStyle w:val="Corpodetexto"/>
        <w:rPr>
          <w:b/>
          <w:bCs/>
        </w:rPr>
      </w:pPr>
      <w:r>
        <w:rPr>
          <w:b/>
          <w:bCs/>
          <w:noProof/>
          <w:lang w:eastAsia="pt-BR"/>
        </w:rPr>
        <w:drawing>
          <wp:inline distT="0" distB="0" distL="0" distR="0" wp14:anchorId="3534D801" wp14:editId="474F7461">
            <wp:extent cx="6332220" cy="3520440"/>
            <wp:effectExtent l="0" t="0" r="0" b="3810"/>
            <wp:docPr id="444436029" name="Imagem 2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36029" name="Imagem 21" descr="Interface gráfica do usuário&#10;&#10;O conteúdo gerado por IA pode estar incorreto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9860" w14:textId="77777777" w:rsidR="006D4D28" w:rsidRDefault="006D4D28">
      <w:pPr>
        <w:pStyle w:val="Corpodetexto"/>
        <w:rPr>
          <w:b/>
          <w:bCs/>
        </w:rPr>
      </w:pPr>
    </w:p>
    <w:p w14:paraId="156DC959" w14:textId="77777777" w:rsidR="0060603E" w:rsidRPr="002079B7" w:rsidRDefault="0060603E" w:rsidP="0060603E">
      <w:pPr>
        <w:pStyle w:val="Corpodetexto"/>
        <w:rPr>
          <w:rFonts w:ascii="Arial" w:hAnsi="Arial" w:cs="Arial"/>
          <w:b/>
          <w:bCs/>
          <w:sz w:val="24"/>
          <w:szCs w:val="24"/>
        </w:rPr>
      </w:pPr>
      <w:r w:rsidRPr="002079B7">
        <w:rPr>
          <w:rFonts w:ascii="Arial" w:hAnsi="Arial" w:cs="Arial"/>
          <w:b/>
          <w:bCs/>
          <w:sz w:val="24"/>
          <w:szCs w:val="24"/>
        </w:rPr>
        <w:t>Evidência 2 – Resultados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60603E" w:rsidRPr="002079B7" w14:paraId="785C67F2" w14:textId="77777777" w:rsidTr="00D512A8">
        <w:tc>
          <w:tcPr>
            <w:tcW w:w="4986" w:type="dxa"/>
          </w:tcPr>
          <w:p w14:paraId="2FD2133B" w14:textId="77777777" w:rsidR="0060603E" w:rsidRPr="002079B7" w:rsidRDefault="0060603E" w:rsidP="00D512A8">
            <w:pPr>
              <w:pStyle w:val="Corpodetex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79B7">
              <w:rPr>
                <w:rFonts w:ascii="Arial" w:hAnsi="Arial" w:cs="Arial"/>
                <w:b/>
                <w:bCs/>
                <w:sz w:val="24"/>
                <w:szCs w:val="24"/>
              </w:rPr>
              <w:t>Categoria</w:t>
            </w:r>
          </w:p>
        </w:tc>
        <w:tc>
          <w:tcPr>
            <w:tcW w:w="4986" w:type="dxa"/>
          </w:tcPr>
          <w:p w14:paraId="2938853E" w14:textId="77777777" w:rsidR="0060603E" w:rsidRPr="002079B7" w:rsidRDefault="0060603E" w:rsidP="00D512A8">
            <w:pPr>
              <w:pStyle w:val="Corpodetex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79B7">
              <w:rPr>
                <w:rFonts w:ascii="Arial" w:hAnsi="Arial" w:cs="Arial"/>
                <w:b/>
                <w:bCs/>
                <w:sz w:val="24"/>
                <w:szCs w:val="24"/>
              </w:rPr>
              <w:t>Resultados</w:t>
            </w:r>
          </w:p>
        </w:tc>
      </w:tr>
      <w:tr w:rsidR="0060603E" w:rsidRPr="002079B7" w14:paraId="34F9F9FE" w14:textId="77777777" w:rsidTr="00D512A8">
        <w:tc>
          <w:tcPr>
            <w:tcW w:w="4986" w:type="dxa"/>
          </w:tcPr>
          <w:p w14:paraId="0C0CB99C" w14:textId="77777777" w:rsidR="0060603E" w:rsidRPr="002079B7" w:rsidRDefault="0060603E" w:rsidP="00D512A8">
            <w:pPr>
              <w:pStyle w:val="Corpodetex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79B7">
              <w:rPr>
                <w:rFonts w:ascii="Arial" w:hAnsi="Arial" w:cs="Arial"/>
                <w:b/>
                <w:bCs/>
                <w:sz w:val="24"/>
                <w:szCs w:val="24"/>
              </w:rPr>
              <w:t>UI</w:t>
            </w:r>
          </w:p>
        </w:tc>
        <w:tc>
          <w:tcPr>
            <w:tcW w:w="4986" w:type="dxa"/>
          </w:tcPr>
          <w:p w14:paraId="5F39518A" w14:textId="77777777" w:rsidR="0060603E" w:rsidRPr="000775A6" w:rsidRDefault="0060603E" w:rsidP="00D512A8">
            <w:pPr>
              <w:pStyle w:val="Corpodetex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5A6">
              <w:rPr>
                <w:rFonts w:ascii="Arial" w:hAnsi="Arial" w:cs="Arial"/>
                <w:b/>
                <w:sz w:val="24"/>
                <w:szCs w:val="24"/>
              </w:rPr>
              <w:t>PASS</w:t>
            </w:r>
          </w:p>
        </w:tc>
      </w:tr>
      <w:tr w:rsidR="0060603E" w:rsidRPr="002079B7" w14:paraId="18A58A0D" w14:textId="77777777" w:rsidTr="00D512A8">
        <w:tc>
          <w:tcPr>
            <w:tcW w:w="4986" w:type="dxa"/>
          </w:tcPr>
          <w:p w14:paraId="74F85D76" w14:textId="77777777" w:rsidR="0060603E" w:rsidRPr="002079B7" w:rsidRDefault="0060603E" w:rsidP="00D512A8">
            <w:pPr>
              <w:pStyle w:val="Corpodetex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79B7">
              <w:rPr>
                <w:rFonts w:ascii="Arial" w:hAnsi="Arial" w:cs="Arial"/>
                <w:b/>
                <w:bCs/>
                <w:sz w:val="24"/>
                <w:szCs w:val="24"/>
              </w:rPr>
              <w:t>Botões</w:t>
            </w:r>
          </w:p>
        </w:tc>
        <w:tc>
          <w:tcPr>
            <w:tcW w:w="4986" w:type="dxa"/>
          </w:tcPr>
          <w:p w14:paraId="7726700D" w14:textId="77777777" w:rsidR="0060603E" w:rsidRPr="000775A6" w:rsidRDefault="0060603E" w:rsidP="00D512A8">
            <w:pPr>
              <w:pStyle w:val="Corpodetex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5A6">
              <w:rPr>
                <w:rFonts w:ascii="Arial" w:hAnsi="Arial" w:cs="Arial"/>
                <w:b/>
                <w:sz w:val="24"/>
                <w:szCs w:val="24"/>
              </w:rPr>
              <w:t>PASS</w:t>
            </w:r>
          </w:p>
        </w:tc>
      </w:tr>
      <w:tr w:rsidR="0060603E" w:rsidRPr="002079B7" w14:paraId="4557F8CD" w14:textId="77777777" w:rsidTr="00D512A8">
        <w:tc>
          <w:tcPr>
            <w:tcW w:w="4986" w:type="dxa"/>
          </w:tcPr>
          <w:p w14:paraId="21ADDAC8" w14:textId="77777777" w:rsidR="0060603E" w:rsidRPr="002079B7" w:rsidRDefault="0060603E" w:rsidP="00D512A8">
            <w:pPr>
              <w:pStyle w:val="Corpodetex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79B7">
              <w:rPr>
                <w:rFonts w:ascii="Arial" w:hAnsi="Arial" w:cs="Arial"/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4986" w:type="dxa"/>
          </w:tcPr>
          <w:p w14:paraId="25AEFE21" w14:textId="6206A0B6" w:rsidR="0060603E" w:rsidRPr="000775A6" w:rsidRDefault="008C76A7" w:rsidP="00D512A8">
            <w:pPr>
              <w:pStyle w:val="Corpodetexto"/>
              <w:rPr>
                <w:rFonts w:ascii="Arial" w:hAnsi="Arial" w:cs="Arial"/>
                <w:b/>
                <w:sz w:val="24"/>
                <w:szCs w:val="24"/>
              </w:rPr>
            </w:pPr>
            <w:r w:rsidRPr="000775A6">
              <w:rPr>
                <w:rFonts w:ascii="Arial" w:hAnsi="Arial" w:cs="Arial"/>
                <w:b/>
                <w:sz w:val="24"/>
                <w:szCs w:val="24"/>
              </w:rPr>
              <w:t>variando de 0.07s a 0.21s.</w:t>
            </w:r>
          </w:p>
        </w:tc>
      </w:tr>
      <w:tr w:rsidR="0060603E" w:rsidRPr="002079B7" w14:paraId="52FE9104" w14:textId="77777777" w:rsidTr="00D512A8">
        <w:tc>
          <w:tcPr>
            <w:tcW w:w="4986" w:type="dxa"/>
          </w:tcPr>
          <w:p w14:paraId="5AF0AEE2" w14:textId="77777777" w:rsidR="0060603E" w:rsidRPr="002079B7" w:rsidRDefault="0060603E" w:rsidP="00D512A8">
            <w:pPr>
              <w:pStyle w:val="Corpodetexto"/>
              <w:tabs>
                <w:tab w:val="left" w:pos="774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79B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Carga (50 </w:t>
            </w:r>
            <w:proofErr w:type="spellStart"/>
            <w:r w:rsidRPr="002079B7">
              <w:rPr>
                <w:rFonts w:ascii="Arial" w:hAnsi="Arial" w:cs="Arial"/>
                <w:b/>
                <w:bCs/>
                <w:sz w:val="24"/>
                <w:szCs w:val="24"/>
              </w:rPr>
              <w:t>req</w:t>
            </w:r>
            <w:proofErr w:type="spellEnd"/>
            <w:r w:rsidRPr="002079B7">
              <w:rPr>
                <w:rFonts w:ascii="Arial" w:hAnsi="Arial" w:cs="Arial"/>
                <w:b/>
                <w:bCs/>
                <w:sz w:val="24"/>
                <w:szCs w:val="24"/>
              </w:rPr>
              <w:t>):</w:t>
            </w:r>
          </w:p>
        </w:tc>
        <w:tc>
          <w:tcPr>
            <w:tcW w:w="4986" w:type="dxa"/>
          </w:tcPr>
          <w:p w14:paraId="5E71E8D8" w14:textId="77777777" w:rsidR="0060603E" w:rsidRPr="000775A6" w:rsidRDefault="0060603E" w:rsidP="00D512A8">
            <w:pPr>
              <w:pStyle w:val="Corpodetex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5A6">
              <w:rPr>
                <w:rFonts w:ascii="Arial" w:hAnsi="Arial" w:cs="Arial"/>
                <w:b/>
                <w:sz w:val="24"/>
                <w:szCs w:val="24"/>
              </w:rPr>
              <w:t>PASS</w:t>
            </w:r>
          </w:p>
        </w:tc>
      </w:tr>
      <w:tr w:rsidR="0060603E" w:rsidRPr="002079B7" w14:paraId="1DFA525D" w14:textId="77777777" w:rsidTr="00D512A8">
        <w:tc>
          <w:tcPr>
            <w:tcW w:w="4986" w:type="dxa"/>
          </w:tcPr>
          <w:p w14:paraId="0B0E2B89" w14:textId="0FAEFC8D" w:rsidR="0060603E" w:rsidRPr="002079B7" w:rsidRDefault="0060603E" w:rsidP="00D512A8">
            <w:pPr>
              <w:pStyle w:val="Corpodetex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79B7">
              <w:rPr>
                <w:rFonts w:ascii="Arial" w:hAnsi="Arial" w:cs="Arial"/>
                <w:b/>
                <w:bCs/>
                <w:sz w:val="24"/>
                <w:szCs w:val="24"/>
              </w:rPr>
              <w:t>Stress (</w:t>
            </w:r>
            <w:r w:rsidR="008C76A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200 </w:t>
            </w:r>
            <w:proofErr w:type="spellStart"/>
            <w:r w:rsidRPr="002079B7">
              <w:rPr>
                <w:rFonts w:ascii="Arial" w:hAnsi="Arial" w:cs="Arial"/>
                <w:b/>
                <w:bCs/>
                <w:sz w:val="24"/>
                <w:szCs w:val="24"/>
              </w:rPr>
              <w:t>req</w:t>
            </w:r>
            <w:proofErr w:type="spellEnd"/>
            <w:r w:rsidRPr="002079B7">
              <w:rPr>
                <w:rFonts w:ascii="Arial" w:hAnsi="Arial" w:cs="Arial"/>
                <w:b/>
                <w:bCs/>
                <w:sz w:val="24"/>
                <w:szCs w:val="24"/>
              </w:rPr>
              <w:t>):</w:t>
            </w:r>
          </w:p>
        </w:tc>
        <w:tc>
          <w:tcPr>
            <w:tcW w:w="4986" w:type="dxa"/>
          </w:tcPr>
          <w:p w14:paraId="39A8DB85" w14:textId="77777777" w:rsidR="0060603E" w:rsidRPr="000775A6" w:rsidRDefault="0060603E" w:rsidP="00D512A8">
            <w:pPr>
              <w:pStyle w:val="Corpodetex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5A6">
              <w:rPr>
                <w:rFonts w:ascii="Arial" w:hAnsi="Arial" w:cs="Arial"/>
                <w:b/>
                <w:sz w:val="24"/>
                <w:szCs w:val="24"/>
              </w:rPr>
              <w:t>PASS</w:t>
            </w:r>
          </w:p>
        </w:tc>
      </w:tr>
      <w:tr w:rsidR="0060603E" w:rsidRPr="002079B7" w14:paraId="630C2267" w14:textId="77777777" w:rsidTr="00D512A8">
        <w:tc>
          <w:tcPr>
            <w:tcW w:w="4986" w:type="dxa"/>
          </w:tcPr>
          <w:p w14:paraId="2736737B" w14:textId="77777777" w:rsidR="0060603E" w:rsidRPr="002079B7" w:rsidRDefault="0060603E" w:rsidP="00D512A8">
            <w:pPr>
              <w:pStyle w:val="Corpodetex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079B7">
              <w:rPr>
                <w:rFonts w:ascii="Arial" w:hAnsi="Arial" w:cs="Arial"/>
                <w:b/>
                <w:bCs/>
                <w:sz w:val="24"/>
                <w:szCs w:val="24"/>
              </w:rPr>
              <w:t>Segurança</w:t>
            </w:r>
          </w:p>
        </w:tc>
        <w:tc>
          <w:tcPr>
            <w:tcW w:w="4986" w:type="dxa"/>
          </w:tcPr>
          <w:p w14:paraId="6EF90A46" w14:textId="77777777" w:rsidR="0060603E" w:rsidRPr="000775A6" w:rsidRDefault="0060603E" w:rsidP="00D512A8">
            <w:pPr>
              <w:pStyle w:val="Corpodetex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5A6">
              <w:rPr>
                <w:rFonts w:ascii="Arial" w:hAnsi="Arial" w:cs="Arial"/>
                <w:b/>
                <w:sz w:val="24"/>
                <w:szCs w:val="24"/>
              </w:rPr>
              <w:t>PASS</w:t>
            </w:r>
          </w:p>
        </w:tc>
      </w:tr>
    </w:tbl>
    <w:p w14:paraId="6390B6BD" w14:textId="77777777" w:rsidR="0060603E" w:rsidRPr="002079B7" w:rsidRDefault="0060603E" w:rsidP="0060603E">
      <w:pPr>
        <w:pStyle w:val="Ttulo2"/>
        <w:jc w:val="both"/>
        <w:rPr>
          <w:rFonts w:ascii="Arial" w:hAnsi="Arial" w:cs="Arial"/>
          <w:sz w:val="24"/>
          <w:szCs w:val="24"/>
        </w:rPr>
      </w:pPr>
    </w:p>
    <w:p w14:paraId="734893EC" w14:textId="34BE1059" w:rsidR="006D4D28" w:rsidRPr="00495099" w:rsidRDefault="00495099" w:rsidP="00495099">
      <w:pPr>
        <w:pStyle w:val="Ttulo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Evidência 3 –Resultados.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21"/>
        <w:gridCol w:w="3321"/>
        <w:gridCol w:w="3320"/>
      </w:tblGrid>
      <w:tr w:rsidR="006D4D28" w:rsidRPr="002079B7" w14:paraId="7663AB79" w14:textId="77777777" w:rsidTr="00561397">
        <w:tc>
          <w:tcPr>
            <w:tcW w:w="3321" w:type="dxa"/>
          </w:tcPr>
          <w:p w14:paraId="621B31E1" w14:textId="77777777" w:rsidR="006D4D28" w:rsidRPr="002079B7" w:rsidRDefault="006D4D28" w:rsidP="00D512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Teste</w:t>
            </w:r>
          </w:p>
        </w:tc>
        <w:tc>
          <w:tcPr>
            <w:tcW w:w="3321" w:type="dxa"/>
          </w:tcPr>
          <w:p w14:paraId="48556AA4" w14:textId="77777777" w:rsidR="006D4D28" w:rsidRPr="002079B7" w:rsidRDefault="006D4D28" w:rsidP="00D512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Descrição</w:t>
            </w:r>
          </w:p>
        </w:tc>
        <w:tc>
          <w:tcPr>
            <w:tcW w:w="3320" w:type="dxa"/>
          </w:tcPr>
          <w:p w14:paraId="0FE8F09F" w14:textId="77777777" w:rsidR="006D4D28" w:rsidRPr="002079B7" w:rsidRDefault="006D4D28" w:rsidP="00D512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Resultado</w:t>
            </w:r>
          </w:p>
        </w:tc>
      </w:tr>
      <w:tr w:rsidR="006D4D28" w:rsidRPr="002079B7" w14:paraId="0238C776" w14:textId="77777777" w:rsidTr="00561397">
        <w:tc>
          <w:tcPr>
            <w:tcW w:w="3321" w:type="dxa"/>
          </w:tcPr>
          <w:p w14:paraId="68B62522" w14:textId="77777777" w:rsidR="006D4D28" w:rsidRPr="002079B7" w:rsidRDefault="006D4D28" w:rsidP="00D512A8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Estrutura da página</w:t>
            </w:r>
          </w:p>
        </w:tc>
        <w:tc>
          <w:tcPr>
            <w:tcW w:w="3321" w:type="dxa"/>
          </w:tcPr>
          <w:p w14:paraId="2EBB8403" w14:textId="339A3580" w:rsidR="006D4D28" w:rsidRPr="00154AF8" w:rsidRDefault="00154AF8" w:rsidP="00D512A8">
            <w:pPr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154AF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Carregamento da UI </w:t>
            </w:r>
          </w:p>
        </w:tc>
        <w:tc>
          <w:tcPr>
            <w:tcW w:w="3320" w:type="dxa"/>
          </w:tcPr>
          <w:p w14:paraId="6AC427D3" w14:textId="77777777" w:rsidR="006D4D28" w:rsidRPr="002079B7" w:rsidRDefault="006D4D28" w:rsidP="00D512A8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PASS</w:t>
            </w:r>
          </w:p>
        </w:tc>
      </w:tr>
      <w:tr w:rsidR="006D4D28" w:rsidRPr="002079B7" w14:paraId="2D6C142F" w14:textId="77777777" w:rsidTr="00561397">
        <w:tc>
          <w:tcPr>
            <w:tcW w:w="3321" w:type="dxa"/>
          </w:tcPr>
          <w:p w14:paraId="5748AC71" w14:textId="77777777" w:rsidR="006D4D28" w:rsidRPr="002079B7" w:rsidRDefault="006D4D28" w:rsidP="00D512A8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Campos vazios</w:t>
            </w:r>
          </w:p>
        </w:tc>
        <w:tc>
          <w:tcPr>
            <w:tcW w:w="3321" w:type="dxa"/>
          </w:tcPr>
          <w:p w14:paraId="1A0C5C33" w14:textId="77777777" w:rsidR="006D4D28" w:rsidRPr="002079B7" w:rsidRDefault="006D4D28" w:rsidP="00D512A8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Alerta exibido corretamente</w:t>
            </w:r>
          </w:p>
        </w:tc>
        <w:tc>
          <w:tcPr>
            <w:tcW w:w="3320" w:type="dxa"/>
          </w:tcPr>
          <w:p w14:paraId="6739BF48" w14:textId="77777777" w:rsidR="006D4D28" w:rsidRPr="002079B7" w:rsidRDefault="006D4D28" w:rsidP="00D512A8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PASS</w:t>
            </w:r>
          </w:p>
        </w:tc>
      </w:tr>
      <w:tr w:rsidR="006D4D28" w:rsidRPr="002079B7" w14:paraId="024AAED4" w14:textId="77777777" w:rsidTr="00561397">
        <w:tc>
          <w:tcPr>
            <w:tcW w:w="3321" w:type="dxa"/>
          </w:tcPr>
          <w:p w14:paraId="264F1F8D" w14:textId="77777777" w:rsidR="006D4D28" w:rsidRPr="002079B7" w:rsidRDefault="006D4D28" w:rsidP="00D512A8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E-mail não institucional</w:t>
            </w:r>
          </w:p>
        </w:tc>
        <w:tc>
          <w:tcPr>
            <w:tcW w:w="3321" w:type="dxa"/>
          </w:tcPr>
          <w:p w14:paraId="447A1AD8" w14:textId="77777777" w:rsidR="006D4D28" w:rsidRPr="002079B7" w:rsidRDefault="006D4D28" w:rsidP="00D512A8">
            <w:pPr>
              <w:rPr>
                <w:rFonts w:ascii="Arial" w:hAnsi="Arial" w:cs="Arial"/>
                <w:sz w:val="24"/>
                <w:szCs w:val="24"/>
              </w:rPr>
            </w:pPr>
            <w:r w:rsidRPr="32B1989A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Bloqueada via alerta</w:t>
            </w:r>
          </w:p>
        </w:tc>
        <w:tc>
          <w:tcPr>
            <w:tcW w:w="3320" w:type="dxa"/>
          </w:tcPr>
          <w:p w14:paraId="1B64BA45" w14:textId="77777777" w:rsidR="006D4D28" w:rsidRPr="002079B7" w:rsidRDefault="006D4D28" w:rsidP="00D512A8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PASS</w:t>
            </w:r>
          </w:p>
        </w:tc>
      </w:tr>
      <w:tr w:rsidR="006D4D28" w:rsidRPr="002079B7" w14:paraId="37D96B80" w14:textId="77777777" w:rsidTr="00561397">
        <w:tc>
          <w:tcPr>
            <w:tcW w:w="3321" w:type="dxa"/>
          </w:tcPr>
          <w:p w14:paraId="0621B29E" w14:textId="77777777" w:rsidR="006D4D28" w:rsidRPr="002079B7" w:rsidRDefault="006D4D28" w:rsidP="00D512A8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E-mail Fatec não cadastrado</w:t>
            </w:r>
          </w:p>
        </w:tc>
        <w:tc>
          <w:tcPr>
            <w:tcW w:w="3321" w:type="dxa"/>
          </w:tcPr>
          <w:p w14:paraId="55CE0255" w14:textId="77777777" w:rsidR="006D4D28" w:rsidRPr="002079B7" w:rsidRDefault="006D4D28" w:rsidP="00D512A8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Mensagem “E-mail ou senha incorretos”</w:t>
            </w:r>
          </w:p>
        </w:tc>
        <w:tc>
          <w:tcPr>
            <w:tcW w:w="3320" w:type="dxa"/>
          </w:tcPr>
          <w:p w14:paraId="5B3C6AC8" w14:textId="77777777" w:rsidR="006D4D28" w:rsidRPr="002079B7" w:rsidRDefault="006D4D28" w:rsidP="00D512A8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PASS</w:t>
            </w:r>
          </w:p>
        </w:tc>
      </w:tr>
      <w:tr w:rsidR="006D4D28" w:rsidRPr="002079B7" w14:paraId="5403A9AA" w14:textId="77777777" w:rsidTr="00561397">
        <w:tc>
          <w:tcPr>
            <w:tcW w:w="3321" w:type="dxa"/>
          </w:tcPr>
          <w:p w14:paraId="2AFDD61B" w14:textId="77777777" w:rsidR="006D4D28" w:rsidRPr="002079B7" w:rsidRDefault="006D4D28" w:rsidP="00D512A8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Senha incorreta</w:t>
            </w:r>
          </w:p>
        </w:tc>
        <w:tc>
          <w:tcPr>
            <w:tcW w:w="3321" w:type="dxa"/>
          </w:tcPr>
          <w:p w14:paraId="670BA405" w14:textId="77777777" w:rsidR="006D4D28" w:rsidRPr="002079B7" w:rsidRDefault="006D4D28" w:rsidP="00D512A8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Rejeitada corretamente</w:t>
            </w:r>
          </w:p>
        </w:tc>
        <w:tc>
          <w:tcPr>
            <w:tcW w:w="3320" w:type="dxa"/>
          </w:tcPr>
          <w:p w14:paraId="44A04854" w14:textId="77777777" w:rsidR="006D4D28" w:rsidRPr="002079B7" w:rsidRDefault="006D4D28" w:rsidP="00D512A8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PASS</w:t>
            </w:r>
          </w:p>
        </w:tc>
      </w:tr>
      <w:tr w:rsidR="006D4D28" w:rsidRPr="002079B7" w14:paraId="6592A43A" w14:textId="77777777" w:rsidTr="00561397">
        <w:tc>
          <w:tcPr>
            <w:tcW w:w="3321" w:type="dxa"/>
          </w:tcPr>
          <w:p w14:paraId="2B90AEDC" w14:textId="77777777" w:rsidR="006D4D28" w:rsidRPr="002079B7" w:rsidRDefault="006D4D28" w:rsidP="00D512A8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SQL </w:t>
            </w:r>
            <w:proofErr w:type="spellStart"/>
            <w:r w:rsidRPr="002079B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Injection</w:t>
            </w:r>
            <w:proofErr w:type="spellEnd"/>
          </w:p>
        </w:tc>
        <w:tc>
          <w:tcPr>
            <w:tcW w:w="3321" w:type="dxa"/>
          </w:tcPr>
          <w:p w14:paraId="6890E810" w14:textId="77777777" w:rsidR="006D4D28" w:rsidRPr="002079B7" w:rsidRDefault="006D4D28" w:rsidP="00D512A8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Rejeitada com sucesso</w:t>
            </w:r>
          </w:p>
        </w:tc>
        <w:tc>
          <w:tcPr>
            <w:tcW w:w="3320" w:type="dxa"/>
          </w:tcPr>
          <w:p w14:paraId="1A23AC38" w14:textId="77777777" w:rsidR="006D4D28" w:rsidRPr="002079B7" w:rsidRDefault="006D4D28" w:rsidP="00D512A8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PASS</w:t>
            </w:r>
          </w:p>
        </w:tc>
      </w:tr>
      <w:tr w:rsidR="006D4D28" w:rsidRPr="002079B7" w14:paraId="4550B8F4" w14:textId="77777777" w:rsidTr="00561397">
        <w:tc>
          <w:tcPr>
            <w:tcW w:w="3321" w:type="dxa"/>
          </w:tcPr>
          <w:p w14:paraId="45B334A3" w14:textId="77777777" w:rsidR="006D4D28" w:rsidRPr="002079B7" w:rsidRDefault="006D4D28" w:rsidP="00D512A8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XSS</w:t>
            </w:r>
          </w:p>
        </w:tc>
        <w:tc>
          <w:tcPr>
            <w:tcW w:w="3321" w:type="dxa"/>
          </w:tcPr>
          <w:p w14:paraId="06F73CD1" w14:textId="77777777" w:rsidR="006D4D28" w:rsidRPr="002079B7" w:rsidRDefault="006D4D28" w:rsidP="00D512A8">
            <w:pPr>
              <w:rPr>
                <w:rFonts w:ascii="Arial" w:hAnsi="Arial" w:cs="Arial"/>
                <w:sz w:val="24"/>
                <w:szCs w:val="24"/>
              </w:rPr>
            </w:pPr>
            <w:r w:rsidRPr="32B1989A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Entrada maliciosa NÃO tratada</w:t>
            </w:r>
          </w:p>
        </w:tc>
        <w:tc>
          <w:tcPr>
            <w:tcW w:w="3320" w:type="dxa"/>
          </w:tcPr>
          <w:p w14:paraId="55E4CB1B" w14:textId="77777777" w:rsidR="006D4D28" w:rsidRPr="002079B7" w:rsidRDefault="006D4D28" w:rsidP="00D512A8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FAIL</w:t>
            </w:r>
          </w:p>
        </w:tc>
      </w:tr>
      <w:tr w:rsidR="006D4D28" w:rsidRPr="002079B7" w14:paraId="32BBA409" w14:textId="77777777" w:rsidTr="00561397">
        <w:trPr>
          <w:trHeight w:val="276"/>
        </w:trPr>
        <w:tc>
          <w:tcPr>
            <w:tcW w:w="3321" w:type="dxa"/>
          </w:tcPr>
          <w:p w14:paraId="75031E54" w14:textId="77777777" w:rsidR="006D4D28" w:rsidRPr="002079B7" w:rsidRDefault="006D4D28" w:rsidP="00D512A8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Login admin</w:t>
            </w:r>
          </w:p>
        </w:tc>
        <w:tc>
          <w:tcPr>
            <w:tcW w:w="3321" w:type="dxa"/>
          </w:tcPr>
          <w:p w14:paraId="13AF6651" w14:textId="77777777" w:rsidR="006D4D28" w:rsidRPr="002079B7" w:rsidRDefault="006D4D28" w:rsidP="00D512A8">
            <w:pPr>
              <w:rPr>
                <w:rFonts w:ascii="Arial" w:hAnsi="Arial" w:cs="Arial"/>
                <w:sz w:val="24"/>
                <w:szCs w:val="24"/>
              </w:rPr>
            </w:pPr>
            <w:r w:rsidRPr="32B1989A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Não redirecionou, falha funcional</w:t>
            </w:r>
          </w:p>
        </w:tc>
        <w:tc>
          <w:tcPr>
            <w:tcW w:w="3320" w:type="dxa"/>
          </w:tcPr>
          <w:p w14:paraId="4AF4F72F" w14:textId="77777777" w:rsidR="006D4D28" w:rsidRPr="002079B7" w:rsidRDefault="006D4D28" w:rsidP="00D512A8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FAIL</w:t>
            </w:r>
          </w:p>
        </w:tc>
      </w:tr>
      <w:tr w:rsidR="006D4D28" w:rsidRPr="002079B7" w14:paraId="57A74808" w14:textId="77777777" w:rsidTr="00561397">
        <w:trPr>
          <w:trHeight w:val="276"/>
        </w:trPr>
        <w:tc>
          <w:tcPr>
            <w:tcW w:w="3321" w:type="dxa"/>
          </w:tcPr>
          <w:p w14:paraId="6390BE91" w14:textId="3A621442" w:rsidR="006D4D28" w:rsidRPr="002079B7" w:rsidRDefault="006D4D28" w:rsidP="00D512A8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lastRenderedPageBreak/>
              <w:t>Link</w:t>
            </w:r>
            <w:r w:rsidR="00DC420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s da </w:t>
            </w:r>
            <w:r w:rsidR="00B406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página</w:t>
            </w:r>
          </w:p>
        </w:tc>
        <w:tc>
          <w:tcPr>
            <w:tcW w:w="3321" w:type="dxa"/>
          </w:tcPr>
          <w:p w14:paraId="42EB9D96" w14:textId="6CFBAC06" w:rsidR="006D4D28" w:rsidRPr="002079B7" w:rsidRDefault="006D4D28" w:rsidP="00D512A8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Abre</w:t>
            </w:r>
            <w:r w:rsidR="00B406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 corretamente</w:t>
            </w:r>
          </w:p>
        </w:tc>
        <w:tc>
          <w:tcPr>
            <w:tcW w:w="3320" w:type="dxa"/>
          </w:tcPr>
          <w:p w14:paraId="64096652" w14:textId="77777777" w:rsidR="006D4D28" w:rsidRPr="002079B7" w:rsidRDefault="006D4D28" w:rsidP="00D512A8">
            <w:pPr>
              <w:rPr>
                <w:rFonts w:ascii="Arial" w:hAnsi="Arial" w:cs="Arial"/>
                <w:sz w:val="24"/>
                <w:szCs w:val="24"/>
              </w:rPr>
            </w:pPr>
            <w:r w:rsidRPr="002079B7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PASS</w:t>
            </w:r>
          </w:p>
        </w:tc>
      </w:tr>
    </w:tbl>
    <w:p w14:paraId="66711BA9" w14:textId="77777777" w:rsidR="004F1904" w:rsidRDefault="004F1904">
      <w:pPr>
        <w:pStyle w:val="Corpodetexto"/>
        <w:rPr>
          <w:b/>
          <w:bCs/>
        </w:rPr>
      </w:pPr>
    </w:p>
    <w:p w14:paraId="1C3F2320" w14:textId="1297E0E4" w:rsidR="000D5D87" w:rsidRPr="00F10057" w:rsidRDefault="00E9736E" w:rsidP="00F10057">
      <w:pPr>
        <w:pStyle w:val="Ttulo2"/>
        <w:jc w:val="both"/>
        <w:rPr>
          <w:rFonts w:ascii="Arial" w:hAnsi="Arial" w:cs="Arial"/>
          <w:sz w:val="24"/>
          <w:szCs w:val="24"/>
        </w:rPr>
      </w:pPr>
      <w:bookmarkStart w:id="2" w:name="X8bb2e9de52b51f9e55f5feeb66dd5abebffbf2d"/>
      <w:bookmarkEnd w:id="1"/>
      <w:r>
        <w:rPr>
          <w:rFonts w:ascii="Arial" w:hAnsi="Arial" w:cs="Arial"/>
          <w:sz w:val="24"/>
          <w:szCs w:val="24"/>
        </w:rPr>
        <w:t>3.2 - Persistência de Dados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17"/>
        <w:gridCol w:w="2085"/>
        <w:gridCol w:w="1808"/>
        <w:gridCol w:w="1763"/>
        <w:gridCol w:w="1989"/>
      </w:tblGrid>
      <w:tr w:rsidR="000D5D87" w14:paraId="7DA1A201" w14:textId="77777777">
        <w:tc>
          <w:tcPr>
            <w:tcW w:w="0" w:type="auto"/>
          </w:tcPr>
          <w:p w14:paraId="3D333859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Objetivo</w:t>
            </w:r>
          </w:p>
        </w:tc>
        <w:tc>
          <w:tcPr>
            <w:tcW w:w="0" w:type="auto"/>
            <w:gridSpan w:val="4"/>
          </w:tcPr>
          <w:p w14:paraId="7105913C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Verificar se dados são mantidos após súbito desligamento do programa.</w:t>
            </w:r>
          </w:p>
        </w:tc>
      </w:tr>
      <w:tr w:rsidR="000D5D87" w14:paraId="734BAF82" w14:textId="77777777">
        <w:tc>
          <w:tcPr>
            <w:tcW w:w="0" w:type="auto"/>
          </w:tcPr>
          <w:p w14:paraId="3CD10044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Técnica:</w:t>
            </w:r>
          </w:p>
        </w:tc>
        <w:tc>
          <w:tcPr>
            <w:tcW w:w="0" w:type="auto"/>
            <w:gridSpan w:val="2"/>
          </w:tcPr>
          <w:p w14:paraId="39040CF1" w14:textId="2D1B33C8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(</w:t>
            </w:r>
            <w:r w:rsidR="007D3261"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)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manual</w:t>
            </w:r>
          </w:p>
        </w:tc>
        <w:tc>
          <w:tcPr>
            <w:tcW w:w="0" w:type="auto"/>
            <w:gridSpan w:val="2"/>
          </w:tcPr>
          <w:p w14:paraId="6B714407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(x) automática</w:t>
            </w:r>
          </w:p>
        </w:tc>
      </w:tr>
      <w:tr w:rsidR="000D5D87" w14:paraId="0C7181A7" w14:textId="77777777">
        <w:tc>
          <w:tcPr>
            <w:tcW w:w="0" w:type="auto"/>
          </w:tcPr>
          <w:p w14:paraId="39990EE1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Estágio do teste</w:t>
            </w:r>
          </w:p>
        </w:tc>
        <w:tc>
          <w:tcPr>
            <w:tcW w:w="0" w:type="auto"/>
          </w:tcPr>
          <w:p w14:paraId="3FDCA2EF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Integração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  <w:tc>
          <w:tcPr>
            <w:tcW w:w="0" w:type="auto"/>
          </w:tcPr>
          <w:p w14:paraId="0E637276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Sistema (x)</w:t>
            </w:r>
          </w:p>
        </w:tc>
        <w:tc>
          <w:tcPr>
            <w:tcW w:w="0" w:type="auto"/>
          </w:tcPr>
          <w:p w14:paraId="182ABEDC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Unidade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  <w:tc>
          <w:tcPr>
            <w:tcW w:w="0" w:type="auto"/>
          </w:tcPr>
          <w:p w14:paraId="3AE8B4EB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Aceitação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</w:tr>
      <w:tr w:rsidR="000D5D87" w14:paraId="0D2C40E9" w14:textId="77777777">
        <w:tc>
          <w:tcPr>
            <w:tcW w:w="0" w:type="auto"/>
          </w:tcPr>
          <w:p w14:paraId="798794D1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Abordagem do teste</w:t>
            </w:r>
          </w:p>
        </w:tc>
        <w:tc>
          <w:tcPr>
            <w:tcW w:w="0" w:type="auto"/>
            <w:gridSpan w:val="2"/>
          </w:tcPr>
          <w:p w14:paraId="61651C1F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Caixa branca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  <w:tc>
          <w:tcPr>
            <w:tcW w:w="0" w:type="auto"/>
            <w:gridSpan w:val="2"/>
          </w:tcPr>
          <w:p w14:paraId="7EF4B763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Caixa preta (x)</w:t>
            </w:r>
          </w:p>
        </w:tc>
      </w:tr>
      <w:tr w:rsidR="000D5D87" w14:paraId="32C2415F" w14:textId="77777777">
        <w:tc>
          <w:tcPr>
            <w:tcW w:w="0" w:type="auto"/>
          </w:tcPr>
          <w:p w14:paraId="75C2EC81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Responsável(is)</w:t>
            </w:r>
          </w:p>
        </w:tc>
        <w:tc>
          <w:tcPr>
            <w:tcW w:w="0" w:type="auto"/>
            <w:gridSpan w:val="4"/>
          </w:tcPr>
          <w:p w14:paraId="51F8041A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Programador(es) ou equipe de testes</w:t>
            </w:r>
          </w:p>
        </w:tc>
      </w:tr>
    </w:tbl>
    <w:p w14:paraId="6A4EA89F" w14:textId="77777777" w:rsidR="000A4A68" w:rsidRDefault="000A4A68">
      <w:pPr>
        <w:pStyle w:val="Corpodetexto"/>
      </w:pPr>
    </w:p>
    <w:p w14:paraId="4E867D3B" w14:textId="0DC58994" w:rsidR="000A4A68" w:rsidRPr="000775A6" w:rsidRDefault="000775A6">
      <w:pPr>
        <w:pStyle w:val="Corpodetex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1. Tabela: aluno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8665AA" w:rsidRPr="008665AA" w14:paraId="4A68BD1C" w14:textId="77777777" w:rsidTr="00D512A8">
        <w:tc>
          <w:tcPr>
            <w:tcW w:w="3320" w:type="dxa"/>
            <w:vAlign w:val="center"/>
          </w:tcPr>
          <w:p w14:paraId="618382F2" w14:textId="3F83EF00" w:rsidR="008665AA" w:rsidRPr="008665AA" w:rsidRDefault="008665AA" w:rsidP="008665AA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8665AA">
              <w:rPr>
                <w:rFonts w:ascii="Arial" w:hAnsi="Arial" w:cs="Arial"/>
                <w:b/>
                <w:bCs/>
                <w:sz w:val="24"/>
                <w:szCs w:val="24"/>
              </w:rPr>
              <w:t>Teste</w:t>
            </w:r>
          </w:p>
        </w:tc>
        <w:tc>
          <w:tcPr>
            <w:tcW w:w="3321" w:type="dxa"/>
            <w:vAlign w:val="center"/>
          </w:tcPr>
          <w:p w14:paraId="0D43756E" w14:textId="43749F0D" w:rsidR="008665AA" w:rsidRPr="008665AA" w:rsidRDefault="008665AA" w:rsidP="008665AA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8665AA">
              <w:rPr>
                <w:rFonts w:ascii="Arial" w:hAnsi="Arial" w:cs="Arial"/>
                <w:b/>
                <w:bCs/>
                <w:sz w:val="24"/>
                <w:szCs w:val="24"/>
              </w:rPr>
              <w:t>Resultado</w:t>
            </w:r>
          </w:p>
        </w:tc>
        <w:tc>
          <w:tcPr>
            <w:tcW w:w="3321" w:type="dxa"/>
            <w:vAlign w:val="center"/>
          </w:tcPr>
          <w:p w14:paraId="6FFCA592" w14:textId="6C069D92" w:rsidR="008665AA" w:rsidRPr="008665AA" w:rsidRDefault="008665AA" w:rsidP="008665AA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8665AA">
              <w:rPr>
                <w:rFonts w:ascii="Arial" w:hAnsi="Arial" w:cs="Arial"/>
                <w:b/>
                <w:bCs/>
                <w:sz w:val="24"/>
                <w:szCs w:val="24"/>
              </w:rPr>
              <w:t>Observação</w:t>
            </w:r>
          </w:p>
        </w:tc>
      </w:tr>
      <w:tr w:rsidR="008665AA" w:rsidRPr="008665AA" w14:paraId="795DF775" w14:textId="77777777" w:rsidTr="00D512A8">
        <w:tc>
          <w:tcPr>
            <w:tcW w:w="3320" w:type="dxa"/>
            <w:vAlign w:val="center"/>
          </w:tcPr>
          <w:p w14:paraId="2F2BCABE" w14:textId="54D7E0CD" w:rsidR="008665AA" w:rsidRPr="008665AA" w:rsidRDefault="008665AA" w:rsidP="008665AA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8665AA">
              <w:rPr>
                <w:rFonts w:ascii="Arial" w:hAnsi="Arial" w:cs="Arial"/>
                <w:sz w:val="24"/>
                <w:szCs w:val="24"/>
              </w:rPr>
              <w:t>Conexão</w:t>
            </w:r>
          </w:p>
        </w:tc>
        <w:tc>
          <w:tcPr>
            <w:tcW w:w="3321" w:type="dxa"/>
            <w:vAlign w:val="center"/>
          </w:tcPr>
          <w:p w14:paraId="3E0DA042" w14:textId="78D7EE90" w:rsidR="008665AA" w:rsidRPr="008665AA" w:rsidRDefault="008665AA" w:rsidP="008665AA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8665AA">
              <w:rPr>
                <w:rFonts w:ascii="Arial" w:hAnsi="Arial" w:cs="Arial"/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3321" w:type="dxa"/>
            <w:vAlign w:val="center"/>
          </w:tcPr>
          <w:p w14:paraId="2BC9D786" w14:textId="0EE7FF34" w:rsidR="008665AA" w:rsidRPr="008665AA" w:rsidRDefault="008665AA" w:rsidP="008665AA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8665AA">
              <w:rPr>
                <w:rFonts w:ascii="Arial" w:hAnsi="Arial" w:cs="Arial"/>
                <w:sz w:val="24"/>
                <w:szCs w:val="24"/>
              </w:rPr>
              <w:t>Conexão OK.</w:t>
            </w:r>
          </w:p>
        </w:tc>
      </w:tr>
      <w:tr w:rsidR="008665AA" w:rsidRPr="008665AA" w14:paraId="27EA413F" w14:textId="77777777" w:rsidTr="00D512A8">
        <w:tc>
          <w:tcPr>
            <w:tcW w:w="3320" w:type="dxa"/>
            <w:vAlign w:val="center"/>
          </w:tcPr>
          <w:p w14:paraId="24EB4428" w14:textId="75362F26" w:rsidR="008665AA" w:rsidRPr="008665AA" w:rsidRDefault="008665AA" w:rsidP="008665AA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8665AA">
              <w:rPr>
                <w:rFonts w:ascii="Arial" w:hAnsi="Arial" w:cs="Arial"/>
                <w:sz w:val="24"/>
                <w:szCs w:val="24"/>
              </w:rPr>
              <w:t>INSERT / SELECT / UPDATE / DELETE</w:t>
            </w:r>
          </w:p>
        </w:tc>
        <w:tc>
          <w:tcPr>
            <w:tcW w:w="3321" w:type="dxa"/>
            <w:vAlign w:val="center"/>
          </w:tcPr>
          <w:p w14:paraId="70A287B9" w14:textId="3ABBCD06" w:rsidR="008665AA" w:rsidRPr="008665AA" w:rsidRDefault="008665AA" w:rsidP="008665AA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8665AA">
              <w:rPr>
                <w:rFonts w:ascii="Arial" w:hAnsi="Arial" w:cs="Arial"/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3321" w:type="dxa"/>
            <w:vAlign w:val="center"/>
          </w:tcPr>
          <w:p w14:paraId="263DB234" w14:textId="51B541B6" w:rsidR="008665AA" w:rsidRPr="008665AA" w:rsidRDefault="008665AA" w:rsidP="008665AA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8665AA">
              <w:rPr>
                <w:rFonts w:ascii="Arial" w:hAnsi="Arial" w:cs="Arial"/>
                <w:sz w:val="24"/>
                <w:szCs w:val="24"/>
              </w:rPr>
              <w:t>Todas as operações CRUD funcionaram.</w:t>
            </w:r>
          </w:p>
        </w:tc>
      </w:tr>
      <w:tr w:rsidR="008665AA" w:rsidRPr="008665AA" w14:paraId="101463F3" w14:textId="77777777" w:rsidTr="00D512A8">
        <w:tc>
          <w:tcPr>
            <w:tcW w:w="3320" w:type="dxa"/>
            <w:vAlign w:val="center"/>
          </w:tcPr>
          <w:p w14:paraId="60D5C4E2" w14:textId="31A6B77D" w:rsidR="008665AA" w:rsidRPr="008665AA" w:rsidRDefault="008665AA" w:rsidP="008665AA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8665AA">
              <w:rPr>
                <w:rFonts w:ascii="Arial" w:hAnsi="Arial" w:cs="Arial"/>
                <w:sz w:val="24"/>
                <w:szCs w:val="24"/>
              </w:rPr>
              <w:t>Integridade (FK)</w:t>
            </w:r>
          </w:p>
        </w:tc>
        <w:tc>
          <w:tcPr>
            <w:tcW w:w="3321" w:type="dxa"/>
            <w:vAlign w:val="center"/>
          </w:tcPr>
          <w:p w14:paraId="03EEF862" w14:textId="63D9FE1D" w:rsidR="008665AA" w:rsidRPr="008665AA" w:rsidRDefault="008665AA" w:rsidP="008665AA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8665AA">
              <w:rPr>
                <w:rFonts w:ascii="Arial" w:hAnsi="Arial" w:cs="Arial"/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3321" w:type="dxa"/>
            <w:vAlign w:val="center"/>
          </w:tcPr>
          <w:p w14:paraId="01BB78C2" w14:textId="3CF69838" w:rsidR="008665AA" w:rsidRPr="008665AA" w:rsidRDefault="008665AA" w:rsidP="008665AA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8665AA">
              <w:rPr>
                <w:rFonts w:ascii="Arial" w:hAnsi="Arial" w:cs="Arial"/>
                <w:sz w:val="24"/>
                <w:szCs w:val="24"/>
              </w:rPr>
              <w:t>A regra de FK para a Turma funcionou e bloqueou o dado inválido.</w:t>
            </w:r>
          </w:p>
        </w:tc>
      </w:tr>
      <w:tr w:rsidR="008665AA" w:rsidRPr="008665AA" w14:paraId="5BF678DA" w14:textId="77777777" w:rsidTr="00D512A8">
        <w:tc>
          <w:tcPr>
            <w:tcW w:w="3320" w:type="dxa"/>
            <w:vAlign w:val="center"/>
          </w:tcPr>
          <w:p w14:paraId="794B20F7" w14:textId="5B3A7595" w:rsidR="008665AA" w:rsidRPr="008665AA" w:rsidRDefault="008665AA" w:rsidP="008665AA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665AA">
              <w:rPr>
                <w:rFonts w:ascii="Arial" w:hAnsi="Arial" w:cs="Arial"/>
                <w:sz w:val="24"/>
                <w:szCs w:val="24"/>
              </w:rPr>
              <w:t>Rollback</w:t>
            </w:r>
            <w:proofErr w:type="spellEnd"/>
          </w:p>
        </w:tc>
        <w:tc>
          <w:tcPr>
            <w:tcW w:w="3321" w:type="dxa"/>
            <w:vAlign w:val="center"/>
          </w:tcPr>
          <w:p w14:paraId="523CA3B5" w14:textId="6CBDBBC7" w:rsidR="008665AA" w:rsidRPr="008665AA" w:rsidRDefault="008665AA" w:rsidP="008665AA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8665AA">
              <w:rPr>
                <w:rFonts w:ascii="Arial" w:hAnsi="Arial" w:cs="Arial"/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3321" w:type="dxa"/>
            <w:vAlign w:val="center"/>
          </w:tcPr>
          <w:p w14:paraId="7B6139E1" w14:textId="45D9BBA7" w:rsidR="008665AA" w:rsidRPr="008665AA" w:rsidRDefault="008665AA" w:rsidP="008665AA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8665AA">
              <w:rPr>
                <w:rFonts w:ascii="Arial" w:hAnsi="Arial" w:cs="Arial"/>
                <w:sz w:val="24"/>
                <w:szCs w:val="24"/>
              </w:rPr>
              <w:t xml:space="preserve">A inserção não </w:t>
            </w:r>
            <w:proofErr w:type="spellStart"/>
            <w:r w:rsidRPr="008665AA">
              <w:rPr>
                <w:rFonts w:ascii="Arial" w:hAnsi="Arial" w:cs="Arial"/>
                <w:sz w:val="24"/>
                <w:szCs w:val="24"/>
              </w:rPr>
              <w:t>commitada</w:t>
            </w:r>
            <w:proofErr w:type="spellEnd"/>
            <w:r w:rsidRPr="008665AA">
              <w:rPr>
                <w:rFonts w:ascii="Arial" w:hAnsi="Arial" w:cs="Arial"/>
                <w:sz w:val="24"/>
                <w:szCs w:val="24"/>
              </w:rPr>
              <w:t xml:space="preserve"> foi cancelada corretamente.</w:t>
            </w:r>
          </w:p>
        </w:tc>
      </w:tr>
      <w:tr w:rsidR="008665AA" w:rsidRPr="008665AA" w14:paraId="2D769A9B" w14:textId="77777777" w:rsidTr="00D512A8">
        <w:tc>
          <w:tcPr>
            <w:tcW w:w="3320" w:type="dxa"/>
            <w:vAlign w:val="center"/>
          </w:tcPr>
          <w:p w14:paraId="198736D0" w14:textId="4D00C0F8" w:rsidR="008665AA" w:rsidRPr="008665AA" w:rsidRDefault="008665AA" w:rsidP="008665AA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8665AA">
              <w:rPr>
                <w:rFonts w:ascii="Arial" w:hAnsi="Arial" w:cs="Arial"/>
                <w:sz w:val="24"/>
                <w:szCs w:val="24"/>
              </w:rPr>
              <w:t>Performance</w:t>
            </w:r>
          </w:p>
        </w:tc>
        <w:tc>
          <w:tcPr>
            <w:tcW w:w="3321" w:type="dxa"/>
            <w:vAlign w:val="center"/>
          </w:tcPr>
          <w:p w14:paraId="734E8773" w14:textId="30F7D8FD" w:rsidR="008665AA" w:rsidRPr="008665AA" w:rsidRDefault="008665AA" w:rsidP="008665AA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8665AA">
              <w:rPr>
                <w:rFonts w:ascii="Arial" w:hAnsi="Arial" w:cs="Arial"/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3321" w:type="dxa"/>
            <w:vAlign w:val="center"/>
          </w:tcPr>
          <w:p w14:paraId="26AF4855" w14:textId="2F4C3528" w:rsidR="008665AA" w:rsidRPr="008665AA" w:rsidRDefault="008665AA" w:rsidP="008665AA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8665AA">
              <w:rPr>
                <w:rFonts w:ascii="Arial" w:hAnsi="Arial" w:cs="Arial"/>
                <w:sz w:val="24"/>
                <w:szCs w:val="24"/>
              </w:rPr>
              <w:t xml:space="preserve">100 inserções em apenas </w:t>
            </w:r>
            <w:r w:rsidRPr="008665AA">
              <w:rPr>
                <w:rFonts w:ascii="Arial" w:hAnsi="Arial" w:cs="Arial"/>
                <w:b/>
                <w:bCs/>
                <w:sz w:val="24"/>
                <w:szCs w:val="24"/>
              </w:rPr>
              <w:t>0.07 segundos</w:t>
            </w:r>
            <w:r w:rsidRPr="008665AA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3D3524A5" w14:textId="77777777" w:rsidR="00C83B83" w:rsidRDefault="00C83B83">
      <w:pPr>
        <w:pStyle w:val="Corpodetexto"/>
      </w:pPr>
    </w:p>
    <w:p w14:paraId="7E7F5CF5" w14:textId="2B022EAE" w:rsidR="000A4A68" w:rsidRPr="000775A6" w:rsidRDefault="000775A6" w:rsidP="000A4A68">
      <w:pPr>
        <w:pStyle w:val="Corpodetex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2. Tabela: administrador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4E3CA0" w:rsidRPr="008665AA" w14:paraId="38077E9D" w14:textId="77777777" w:rsidTr="00D512A8">
        <w:tc>
          <w:tcPr>
            <w:tcW w:w="3320" w:type="dxa"/>
            <w:vAlign w:val="center"/>
          </w:tcPr>
          <w:p w14:paraId="771E23A7" w14:textId="4D8C8D92" w:rsidR="004E3CA0" w:rsidRPr="00B65603" w:rsidRDefault="004E3CA0" w:rsidP="004E3CA0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4E3CA0">
              <w:rPr>
                <w:rFonts w:ascii="Arial" w:hAnsi="Arial" w:cs="Arial"/>
                <w:sz w:val="24"/>
                <w:szCs w:val="24"/>
              </w:rPr>
              <w:t>Conexão</w:t>
            </w:r>
          </w:p>
        </w:tc>
        <w:tc>
          <w:tcPr>
            <w:tcW w:w="3321" w:type="dxa"/>
            <w:vAlign w:val="center"/>
          </w:tcPr>
          <w:p w14:paraId="5A4AB939" w14:textId="791B0D90" w:rsidR="004E3CA0" w:rsidRPr="00B65603" w:rsidRDefault="004E3CA0" w:rsidP="004E3CA0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4E3CA0">
              <w:rPr>
                <w:rFonts w:ascii="Arial" w:hAnsi="Arial" w:cs="Arial"/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3321" w:type="dxa"/>
            <w:vAlign w:val="center"/>
          </w:tcPr>
          <w:p w14:paraId="7FB0ADC6" w14:textId="5856AB88" w:rsidR="004E3CA0" w:rsidRPr="00B65603" w:rsidRDefault="004E3CA0" w:rsidP="004E3CA0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4E3CA0">
              <w:rPr>
                <w:rFonts w:ascii="Arial" w:hAnsi="Arial" w:cs="Arial"/>
                <w:sz w:val="24"/>
                <w:szCs w:val="24"/>
              </w:rPr>
              <w:t>Conexão OK.</w:t>
            </w:r>
          </w:p>
        </w:tc>
      </w:tr>
      <w:tr w:rsidR="004E3CA0" w:rsidRPr="008665AA" w14:paraId="099F7C5B" w14:textId="77777777" w:rsidTr="00D512A8">
        <w:tc>
          <w:tcPr>
            <w:tcW w:w="3320" w:type="dxa"/>
            <w:vAlign w:val="center"/>
          </w:tcPr>
          <w:p w14:paraId="12912647" w14:textId="51082223" w:rsidR="004E3CA0" w:rsidRPr="00B65603" w:rsidRDefault="004E3CA0" w:rsidP="004E3CA0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4E3CA0">
              <w:rPr>
                <w:rFonts w:ascii="Arial" w:hAnsi="Arial" w:cs="Arial"/>
                <w:sz w:val="24"/>
                <w:szCs w:val="24"/>
              </w:rPr>
              <w:t>INSERT / SELECT / UPDATE / DELETE</w:t>
            </w:r>
          </w:p>
        </w:tc>
        <w:tc>
          <w:tcPr>
            <w:tcW w:w="3321" w:type="dxa"/>
            <w:vAlign w:val="center"/>
          </w:tcPr>
          <w:p w14:paraId="65763214" w14:textId="204B518B" w:rsidR="004E3CA0" w:rsidRPr="00B65603" w:rsidRDefault="004E3CA0" w:rsidP="004E3CA0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4E3CA0">
              <w:rPr>
                <w:rFonts w:ascii="Arial" w:hAnsi="Arial" w:cs="Arial"/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3321" w:type="dxa"/>
            <w:vAlign w:val="center"/>
          </w:tcPr>
          <w:p w14:paraId="026C23A1" w14:textId="56E95427" w:rsidR="004E3CA0" w:rsidRPr="00B65603" w:rsidRDefault="004E3CA0" w:rsidP="004E3CA0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4E3CA0">
              <w:rPr>
                <w:rFonts w:ascii="Arial" w:hAnsi="Arial" w:cs="Arial"/>
                <w:sz w:val="24"/>
                <w:szCs w:val="24"/>
              </w:rPr>
              <w:t>Todas as operações CRUD funcionaram.</w:t>
            </w:r>
          </w:p>
        </w:tc>
      </w:tr>
      <w:tr w:rsidR="004E3CA0" w:rsidRPr="008665AA" w14:paraId="530131A4" w14:textId="77777777" w:rsidTr="00D512A8">
        <w:tc>
          <w:tcPr>
            <w:tcW w:w="3320" w:type="dxa"/>
            <w:vAlign w:val="center"/>
          </w:tcPr>
          <w:p w14:paraId="467270A0" w14:textId="63CE18A5" w:rsidR="004E3CA0" w:rsidRPr="00B65603" w:rsidRDefault="004E3CA0" w:rsidP="004E3CA0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E3CA0">
              <w:rPr>
                <w:rFonts w:ascii="Arial" w:hAnsi="Arial" w:cs="Arial"/>
                <w:sz w:val="24"/>
                <w:szCs w:val="24"/>
              </w:rPr>
              <w:t>Rollback</w:t>
            </w:r>
            <w:proofErr w:type="spellEnd"/>
          </w:p>
        </w:tc>
        <w:tc>
          <w:tcPr>
            <w:tcW w:w="3321" w:type="dxa"/>
            <w:vAlign w:val="center"/>
          </w:tcPr>
          <w:p w14:paraId="2F577220" w14:textId="7D30EF84" w:rsidR="004E3CA0" w:rsidRPr="00B65603" w:rsidRDefault="004E3CA0" w:rsidP="004E3CA0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4E3CA0">
              <w:rPr>
                <w:rFonts w:ascii="Arial" w:hAnsi="Arial" w:cs="Arial"/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3321" w:type="dxa"/>
            <w:vAlign w:val="center"/>
          </w:tcPr>
          <w:p w14:paraId="48C1EF2B" w14:textId="1061E118" w:rsidR="004E3CA0" w:rsidRPr="00B65603" w:rsidRDefault="004E3CA0" w:rsidP="004E3CA0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4E3CA0">
              <w:rPr>
                <w:rFonts w:ascii="Arial" w:hAnsi="Arial" w:cs="Arial"/>
                <w:sz w:val="24"/>
                <w:szCs w:val="24"/>
              </w:rPr>
              <w:t xml:space="preserve">A inserção não </w:t>
            </w:r>
            <w:proofErr w:type="spellStart"/>
            <w:r w:rsidRPr="004E3CA0">
              <w:rPr>
                <w:rFonts w:ascii="Arial" w:hAnsi="Arial" w:cs="Arial"/>
                <w:sz w:val="24"/>
                <w:szCs w:val="24"/>
              </w:rPr>
              <w:t>commitada</w:t>
            </w:r>
            <w:proofErr w:type="spellEnd"/>
            <w:r w:rsidRPr="004E3CA0">
              <w:rPr>
                <w:rFonts w:ascii="Arial" w:hAnsi="Arial" w:cs="Arial"/>
                <w:sz w:val="24"/>
                <w:szCs w:val="24"/>
              </w:rPr>
              <w:t xml:space="preserve"> foi cancelada corretamente.</w:t>
            </w:r>
          </w:p>
        </w:tc>
      </w:tr>
      <w:tr w:rsidR="004E3CA0" w:rsidRPr="008665AA" w14:paraId="1219E55F" w14:textId="77777777" w:rsidTr="00D512A8">
        <w:tc>
          <w:tcPr>
            <w:tcW w:w="3320" w:type="dxa"/>
            <w:vAlign w:val="center"/>
          </w:tcPr>
          <w:p w14:paraId="6FDA456E" w14:textId="585E8A6F" w:rsidR="004E3CA0" w:rsidRPr="00B65603" w:rsidRDefault="004E3CA0" w:rsidP="004E3CA0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4E3CA0">
              <w:rPr>
                <w:rFonts w:ascii="Arial" w:hAnsi="Arial" w:cs="Arial"/>
                <w:sz w:val="24"/>
                <w:szCs w:val="24"/>
              </w:rPr>
              <w:t>Performance</w:t>
            </w:r>
          </w:p>
        </w:tc>
        <w:tc>
          <w:tcPr>
            <w:tcW w:w="3321" w:type="dxa"/>
            <w:vAlign w:val="center"/>
          </w:tcPr>
          <w:p w14:paraId="23A67989" w14:textId="78E327B6" w:rsidR="004E3CA0" w:rsidRPr="00B65603" w:rsidRDefault="004E3CA0" w:rsidP="004E3CA0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4E3CA0">
              <w:rPr>
                <w:rFonts w:ascii="Arial" w:hAnsi="Arial" w:cs="Arial"/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3321" w:type="dxa"/>
            <w:vAlign w:val="center"/>
          </w:tcPr>
          <w:p w14:paraId="449137E3" w14:textId="2A0C8AEB" w:rsidR="004E3CA0" w:rsidRPr="00B65603" w:rsidRDefault="004E3CA0" w:rsidP="004E3CA0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4E3CA0">
              <w:rPr>
                <w:rFonts w:ascii="Arial" w:hAnsi="Arial" w:cs="Arial"/>
                <w:sz w:val="24"/>
                <w:szCs w:val="24"/>
              </w:rPr>
              <w:t xml:space="preserve">100 inserções em apenas </w:t>
            </w:r>
            <w:r w:rsidRPr="004E3CA0">
              <w:rPr>
                <w:rFonts w:ascii="Arial" w:hAnsi="Arial" w:cs="Arial"/>
                <w:b/>
                <w:bCs/>
                <w:sz w:val="24"/>
                <w:szCs w:val="24"/>
              </w:rPr>
              <w:t>0.05 segundos</w:t>
            </w:r>
            <w:r w:rsidRPr="004E3CA0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4E3CA0" w:rsidRPr="008665AA" w14:paraId="19C48BCA" w14:textId="77777777" w:rsidTr="00D512A8">
        <w:tc>
          <w:tcPr>
            <w:tcW w:w="3320" w:type="dxa"/>
            <w:vAlign w:val="center"/>
          </w:tcPr>
          <w:p w14:paraId="06812231" w14:textId="59F68E59" w:rsidR="004E3CA0" w:rsidRPr="00B65603" w:rsidRDefault="004E3CA0" w:rsidP="004E3CA0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4E3CA0">
              <w:rPr>
                <w:rFonts w:ascii="Arial" w:hAnsi="Arial" w:cs="Arial"/>
                <w:sz w:val="24"/>
                <w:szCs w:val="24"/>
              </w:rPr>
              <w:t>Conexão</w:t>
            </w:r>
          </w:p>
        </w:tc>
        <w:tc>
          <w:tcPr>
            <w:tcW w:w="3321" w:type="dxa"/>
            <w:vAlign w:val="center"/>
          </w:tcPr>
          <w:p w14:paraId="23095984" w14:textId="744D1EB2" w:rsidR="004E3CA0" w:rsidRPr="00B65603" w:rsidRDefault="004E3CA0" w:rsidP="004E3CA0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4E3CA0">
              <w:rPr>
                <w:rFonts w:ascii="Arial" w:hAnsi="Arial" w:cs="Arial"/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3321" w:type="dxa"/>
            <w:vAlign w:val="center"/>
          </w:tcPr>
          <w:p w14:paraId="38BBDAC5" w14:textId="798AF1BD" w:rsidR="004E3CA0" w:rsidRPr="00B65603" w:rsidRDefault="004E3CA0" w:rsidP="004E3CA0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4E3CA0">
              <w:rPr>
                <w:rFonts w:ascii="Arial" w:hAnsi="Arial" w:cs="Arial"/>
                <w:sz w:val="24"/>
                <w:szCs w:val="24"/>
              </w:rPr>
              <w:t>Conexão OK.</w:t>
            </w:r>
          </w:p>
        </w:tc>
      </w:tr>
      <w:tr w:rsidR="004E3CA0" w:rsidRPr="008665AA" w14:paraId="7030C3ED" w14:textId="77777777" w:rsidTr="00D512A8">
        <w:tc>
          <w:tcPr>
            <w:tcW w:w="3320" w:type="dxa"/>
            <w:vAlign w:val="center"/>
          </w:tcPr>
          <w:p w14:paraId="24337E28" w14:textId="6DFC009C" w:rsidR="004E3CA0" w:rsidRPr="00B65603" w:rsidRDefault="004E3CA0" w:rsidP="004E3CA0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4E3CA0">
              <w:rPr>
                <w:rFonts w:ascii="Arial" w:hAnsi="Arial" w:cs="Arial"/>
                <w:sz w:val="24"/>
                <w:szCs w:val="24"/>
              </w:rPr>
              <w:t>INSERT / SELECT / UPDATE / DELETE</w:t>
            </w:r>
          </w:p>
        </w:tc>
        <w:tc>
          <w:tcPr>
            <w:tcW w:w="3321" w:type="dxa"/>
            <w:vAlign w:val="center"/>
          </w:tcPr>
          <w:p w14:paraId="667B79BA" w14:textId="4472E3D8" w:rsidR="004E3CA0" w:rsidRPr="00B65603" w:rsidRDefault="004E3CA0" w:rsidP="004E3CA0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4E3CA0">
              <w:rPr>
                <w:rFonts w:ascii="Arial" w:hAnsi="Arial" w:cs="Arial"/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3321" w:type="dxa"/>
            <w:vAlign w:val="center"/>
          </w:tcPr>
          <w:p w14:paraId="29F9D36D" w14:textId="1D00429E" w:rsidR="004E3CA0" w:rsidRPr="00B65603" w:rsidRDefault="004E3CA0" w:rsidP="004E3CA0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4E3CA0">
              <w:rPr>
                <w:rFonts w:ascii="Arial" w:hAnsi="Arial" w:cs="Arial"/>
                <w:sz w:val="24"/>
                <w:szCs w:val="24"/>
              </w:rPr>
              <w:t>Todas as operações CRUD funcionaram.</w:t>
            </w:r>
          </w:p>
        </w:tc>
      </w:tr>
    </w:tbl>
    <w:p w14:paraId="19D9584E" w14:textId="77777777" w:rsidR="000A4A68" w:rsidRDefault="000A4A68" w:rsidP="000A4A68">
      <w:pPr>
        <w:pStyle w:val="Corpodetexto"/>
      </w:pPr>
    </w:p>
    <w:p w14:paraId="464CE0DC" w14:textId="77777777" w:rsidR="00380BF0" w:rsidRDefault="00380BF0" w:rsidP="00380BF0">
      <w:pPr>
        <w:pStyle w:val="Corpodetexto"/>
        <w:rPr>
          <w:rFonts w:ascii="Arial" w:hAnsi="Arial" w:cs="Arial"/>
          <w:b/>
          <w:bCs/>
          <w:sz w:val="24"/>
          <w:szCs w:val="24"/>
        </w:rPr>
      </w:pPr>
      <w:r w:rsidRPr="00380BF0">
        <w:rPr>
          <w:rFonts w:ascii="Arial" w:hAnsi="Arial" w:cs="Arial"/>
          <w:b/>
          <w:bCs/>
          <w:sz w:val="24"/>
          <w:szCs w:val="24"/>
        </w:rPr>
        <w:t>3. Tabela: Curso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F905B9" w:rsidRPr="008665AA" w14:paraId="491F4BAC" w14:textId="77777777" w:rsidTr="00D512A8">
        <w:tc>
          <w:tcPr>
            <w:tcW w:w="3320" w:type="dxa"/>
            <w:vAlign w:val="center"/>
          </w:tcPr>
          <w:p w14:paraId="1E293020" w14:textId="4D69BE08" w:rsidR="00F905B9" w:rsidRPr="00B65603" w:rsidRDefault="00F905B9" w:rsidP="00F905B9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F905B9">
              <w:rPr>
                <w:rFonts w:ascii="Arial" w:hAnsi="Arial" w:cs="Arial"/>
                <w:b/>
                <w:bCs/>
                <w:sz w:val="24"/>
                <w:szCs w:val="24"/>
              </w:rPr>
              <w:t>Teste</w:t>
            </w:r>
          </w:p>
        </w:tc>
        <w:tc>
          <w:tcPr>
            <w:tcW w:w="3321" w:type="dxa"/>
            <w:vAlign w:val="center"/>
          </w:tcPr>
          <w:p w14:paraId="2D280415" w14:textId="232F3A57" w:rsidR="00F905B9" w:rsidRPr="00B65603" w:rsidRDefault="00F905B9" w:rsidP="00F905B9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F905B9">
              <w:rPr>
                <w:rFonts w:ascii="Arial" w:hAnsi="Arial" w:cs="Arial"/>
                <w:b/>
                <w:bCs/>
                <w:sz w:val="24"/>
                <w:szCs w:val="24"/>
              </w:rPr>
              <w:t>Resultado</w:t>
            </w:r>
          </w:p>
        </w:tc>
        <w:tc>
          <w:tcPr>
            <w:tcW w:w="3321" w:type="dxa"/>
            <w:vAlign w:val="center"/>
          </w:tcPr>
          <w:p w14:paraId="733165E7" w14:textId="0E09F481" w:rsidR="00F905B9" w:rsidRPr="00B65603" w:rsidRDefault="00F905B9" w:rsidP="00F905B9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F905B9">
              <w:rPr>
                <w:rFonts w:ascii="Arial" w:hAnsi="Arial" w:cs="Arial"/>
                <w:b/>
                <w:bCs/>
                <w:sz w:val="24"/>
                <w:szCs w:val="24"/>
              </w:rPr>
              <w:t>Observação</w:t>
            </w:r>
          </w:p>
        </w:tc>
      </w:tr>
      <w:tr w:rsidR="00F905B9" w:rsidRPr="008665AA" w14:paraId="197EFD3D" w14:textId="77777777" w:rsidTr="00D512A8">
        <w:tc>
          <w:tcPr>
            <w:tcW w:w="3320" w:type="dxa"/>
            <w:vAlign w:val="center"/>
          </w:tcPr>
          <w:p w14:paraId="50A6EFF5" w14:textId="239C035D" w:rsidR="00F905B9" w:rsidRPr="00B65603" w:rsidRDefault="00F905B9" w:rsidP="00F905B9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F905B9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Conexão</w:t>
            </w:r>
          </w:p>
        </w:tc>
        <w:tc>
          <w:tcPr>
            <w:tcW w:w="3321" w:type="dxa"/>
            <w:vAlign w:val="center"/>
          </w:tcPr>
          <w:p w14:paraId="2F50681D" w14:textId="4B3AD086" w:rsidR="00F905B9" w:rsidRPr="00B65603" w:rsidRDefault="00F905B9" w:rsidP="00F905B9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F905B9">
              <w:rPr>
                <w:rFonts w:ascii="Arial" w:hAnsi="Arial" w:cs="Arial"/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3321" w:type="dxa"/>
            <w:vAlign w:val="center"/>
          </w:tcPr>
          <w:p w14:paraId="3AB6FFC5" w14:textId="0902A525" w:rsidR="00F905B9" w:rsidRPr="00B65603" w:rsidRDefault="00F905B9" w:rsidP="00F905B9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F905B9">
              <w:rPr>
                <w:rFonts w:ascii="Arial" w:hAnsi="Arial" w:cs="Arial"/>
                <w:b/>
                <w:bCs/>
                <w:sz w:val="24"/>
                <w:szCs w:val="24"/>
              </w:rPr>
              <w:t>Conexão OK.</w:t>
            </w:r>
          </w:p>
        </w:tc>
      </w:tr>
      <w:tr w:rsidR="00F905B9" w:rsidRPr="008665AA" w14:paraId="02A31126" w14:textId="77777777" w:rsidTr="00D512A8">
        <w:tc>
          <w:tcPr>
            <w:tcW w:w="3320" w:type="dxa"/>
            <w:vAlign w:val="center"/>
          </w:tcPr>
          <w:p w14:paraId="37C5CA61" w14:textId="46342FB3" w:rsidR="00F905B9" w:rsidRPr="00B65603" w:rsidRDefault="00F905B9" w:rsidP="00F905B9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F905B9">
              <w:rPr>
                <w:rFonts w:ascii="Arial" w:hAnsi="Arial" w:cs="Arial"/>
                <w:b/>
                <w:bCs/>
                <w:sz w:val="24"/>
                <w:szCs w:val="24"/>
              </w:rPr>
              <w:t>INSERT / SELECT / UPDATE / DELETE</w:t>
            </w:r>
          </w:p>
        </w:tc>
        <w:tc>
          <w:tcPr>
            <w:tcW w:w="3321" w:type="dxa"/>
            <w:vAlign w:val="center"/>
          </w:tcPr>
          <w:p w14:paraId="39F1AE13" w14:textId="149D245F" w:rsidR="00F905B9" w:rsidRPr="00B65603" w:rsidRDefault="00F905B9" w:rsidP="00F905B9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F905B9">
              <w:rPr>
                <w:rFonts w:ascii="Arial" w:hAnsi="Arial" w:cs="Arial"/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3321" w:type="dxa"/>
            <w:vAlign w:val="center"/>
          </w:tcPr>
          <w:p w14:paraId="07AFE9A5" w14:textId="05C92BCA" w:rsidR="00F905B9" w:rsidRPr="00B65603" w:rsidRDefault="00F905B9" w:rsidP="00F905B9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F905B9">
              <w:rPr>
                <w:rFonts w:ascii="Arial" w:hAnsi="Arial" w:cs="Arial"/>
                <w:b/>
                <w:bCs/>
                <w:sz w:val="24"/>
                <w:szCs w:val="24"/>
              </w:rPr>
              <w:t>Todas as operações CRUD funcionaram.</w:t>
            </w:r>
          </w:p>
        </w:tc>
      </w:tr>
      <w:tr w:rsidR="00F905B9" w:rsidRPr="008665AA" w14:paraId="01839015" w14:textId="77777777" w:rsidTr="00D512A8">
        <w:tc>
          <w:tcPr>
            <w:tcW w:w="3320" w:type="dxa"/>
            <w:vAlign w:val="center"/>
          </w:tcPr>
          <w:p w14:paraId="44D586BE" w14:textId="7DF2B41C" w:rsidR="00F905B9" w:rsidRPr="00B65603" w:rsidRDefault="00F905B9" w:rsidP="00F905B9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905B9">
              <w:rPr>
                <w:rFonts w:ascii="Arial" w:hAnsi="Arial" w:cs="Arial"/>
                <w:b/>
                <w:bCs/>
                <w:sz w:val="24"/>
                <w:szCs w:val="24"/>
              </w:rPr>
              <w:t>Rollback</w:t>
            </w:r>
            <w:proofErr w:type="spellEnd"/>
          </w:p>
        </w:tc>
        <w:tc>
          <w:tcPr>
            <w:tcW w:w="3321" w:type="dxa"/>
            <w:vAlign w:val="center"/>
          </w:tcPr>
          <w:p w14:paraId="4E9EF9BF" w14:textId="5B877AA3" w:rsidR="00F905B9" w:rsidRPr="00B65603" w:rsidRDefault="00F905B9" w:rsidP="00F905B9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F905B9">
              <w:rPr>
                <w:rFonts w:ascii="Arial" w:hAnsi="Arial" w:cs="Arial"/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3321" w:type="dxa"/>
            <w:vAlign w:val="center"/>
          </w:tcPr>
          <w:p w14:paraId="43DFF33F" w14:textId="6D5A28CB" w:rsidR="00F905B9" w:rsidRPr="00B65603" w:rsidRDefault="00F905B9" w:rsidP="00F905B9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F905B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 inserção não </w:t>
            </w:r>
            <w:proofErr w:type="spellStart"/>
            <w:r w:rsidRPr="00F905B9">
              <w:rPr>
                <w:rFonts w:ascii="Arial" w:hAnsi="Arial" w:cs="Arial"/>
                <w:b/>
                <w:bCs/>
                <w:sz w:val="24"/>
                <w:szCs w:val="24"/>
              </w:rPr>
              <w:t>commitada</w:t>
            </w:r>
            <w:proofErr w:type="spellEnd"/>
            <w:r w:rsidRPr="00F905B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foi cancelada corretamente.</w:t>
            </w:r>
          </w:p>
        </w:tc>
      </w:tr>
      <w:tr w:rsidR="00F905B9" w:rsidRPr="008665AA" w14:paraId="4086D795" w14:textId="77777777" w:rsidTr="00D512A8">
        <w:tc>
          <w:tcPr>
            <w:tcW w:w="3320" w:type="dxa"/>
            <w:vAlign w:val="center"/>
          </w:tcPr>
          <w:p w14:paraId="2F3B2117" w14:textId="2B592EFF" w:rsidR="00F905B9" w:rsidRPr="00B65603" w:rsidRDefault="00F905B9" w:rsidP="00F905B9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F905B9">
              <w:rPr>
                <w:rFonts w:ascii="Arial" w:hAnsi="Arial" w:cs="Arial"/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3321" w:type="dxa"/>
            <w:vAlign w:val="center"/>
          </w:tcPr>
          <w:p w14:paraId="0A713053" w14:textId="4143BC4C" w:rsidR="00F905B9" w:rsidRPr="00B65603" w:rsidRDefault="00F905B9" w:rsidP="00F905B9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F905B9">
              <w:rPr>
                <w:rFonts w:ascii="Arial" w:hAnsi="Arial" w:cs="Arial"/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3321" w:type="dxa"/>
            <w:vAlign w:val="center"/>
          </w:tcPr>
          <w:p w14:paraId="33578B46" w14:textId="0F1D3C27" w:rsidR="00F905B9" w:rsidRPr="00B65603" w:rsidRDefault="00F905B9" w:rsidP="00F905B9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F905B9">
              <w:rPr>
                <w:rFonts w:ascii="Arial" w:hAnsi="Arial" w:cs="Arial"/>
                <w:b/>
                <w:bCs/>
                <w:sz w:val="24"/>
                <w:szCs w:val="24"/>
              </w:rPr>
              <w:t>50 inserções em apenas 0.03 segundos.</w:t>
            </w:r>
          </w:p>
        </w:tc>
      </w:tr>
    </w:tbl>
    <w:p w14:paraId="355FD55C" w14:textId="77777777" w:rsidR="00380BF0" w:rsidRPr="00380BF0" w:rsidRDefault="00380BF0" w:rsidP="00380BF0">
      <w:pPr>
        <w:pStyle w:val="Corpodetexto"/>
        <w:rPr>
          <w:rFonts w:ascii="Arial" w:hAnsi="Arial" w:cs="Arial"/>
          <w:b/>
          <w:bCs/>
          <w:sz w:val="24"/>
          <w:szCs w:val="24"/>
        </w:rPr>
      </w:pPr>
    </w:p>
    <w:p w14:paraId="048DCF6D" w14:textId="77777777" w:rsidR="00D177DA" w:rsidRDefault="00D177DA" w:rsidP="00D177DA">
      <w:pPr>
        <w:pStyle w:val="Corpodetexto"/>
        <w:rPr>
          <w:rFonts w:ascii="Arial" w:hAnsi="Arial" w:cs="Arial"/>
          <w:b/>
          <w:bCs/>
          <w:sz w:val="24"/>
          <w:szCs w:val="24"/>
        </w:rPr>
      </w:pPr>
      <w:r w:rsidRPr="00D177DA">
        <w:rPr>
          <w:rFonts w:ascii="Arial" w:hAnsi="Arial" w:cs="Arial"/>
          <w:b/>
          <w:bCs/>
          <w:sz w:val="24"/>
          <w:szCs w:val="24"/>
        </w:rPr>
        <w:t>4. Tabela: turma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B321BE" w:rsidRPr="008665AA" w14:paraId="2B6C5B25" w14:textId="77777777" w:rsidTr="00D512A8">
        <w:tc>
          <w:tcPr>
            <w:tcW w:w="3320" w:type="dxa"/>
            <w:vAlign w:val="center"/>
          </w:tcPr>
          <w:p w14:paraId="19E4EC14" w14:textId="6A4A0856" w:rsidR="00B321BE" w:rsidRPr="000775A6" w:rsidRDefault="00B321BE" w:rsidP="00B321BE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0775A6">
              <w:rPr>
                <w:rFonts w:ascii="Arial" w:hAnsi="Arial" w:cs="Arial"/>
                <w:b/>
                <w:bCs/>
                <w:sz w:val="24"/>
                <w:szCs w:val="24"/>
              </w:rPr>
              <w:t>Teste</w:t>
            </w:r>
          </w:p>
        </w:tc>
        <w:tc>
          <w:tcPr>
            <w:tcW w:w="3321" w:type="dxa"/>
            <w:vAlign w:val="center"/>
          </w:tcPr>
          <w:p w14:paraId="7E4170D6" w14:textId="5BB90EB1" w:rsidR="00B321BE" w:rsidRPr="000775A6" w:rsidRDefault="00B321BE" w:rsidP="00B321BE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0775A6">
              <w:rPr>
                <w:rFonts w:ascii="Arial" w:hAnsi="Arial" w:cs="Arial"/>
                <w:b/>
                <w:bCs/>
                <w:sz w:val="24"/>
                <w:szCs w:val="24"/>
              </w:rPr>
              <w:t>Resultado</w:t>
            </w:r>
          </w:p>
        </w:tc>
        <w:tc>
          <w:tcPr>
            <w:tcW w:w="3321" w:type="dxa"/>
            <w:vAlign w:val="center"/>
          </w:tcPr>
          <w:p w14:paraId="2F92BD13" w14:textId="6A63E528" w:rsidR="00B321BE" w:rsidRPr="000775A6" w:rsidRDefault="00B321BE" w:rsidP="00B321BE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0775A6">
              <w:rPr>
                <w:rFonts w:ascii="Arial" w:hAnsi="Arial" w:cs="Arial"/>
                <w:b/>
                <w:bCs/>
                <w:sz w:val="24"/>
                <w:szCs w:val="24"/>
              </w:rPr>
              <w:t>Observação</w:t>
            </w:r>
          </w:p>
        </w:tc>
      </w:tr>
      <w:tr w:rsidR="00B321BE" w:rsidRPr="008665AA" w14:paraId="1E70CBBC" w14:textId="77777777" w:rsidTr="00D512A8">
        <w:tc>
          <w:tcPr>
            <w:tcW w:w="3320" w:type="dxa"/>
            <w:vAlign w:val="center"/>
          </w:tcPr>
          <w:p w14:paraId="76F15ABA" w14:textId="6323F4EB" w:rsidR="00B321BE" w:rsidRPr="000775A6" w:rsidRDefault="00B321BE" w:rsidP="00B321BE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0775A6">
              <w:rPr>
                <w:rFonts w:ascii="Arial" w:hAnsi="Arial" w:cs="Arial"/>
                <w:sz w:val="24"/>
                <w:szCs w:val="24"/>
              </w:rPr>
              <w:t>Conexão</w:t>
            </w:r>
          </w:p>
        </w:tc>
        <w:tc>
          <w:tcPr>
            <w:tcW w:w="3321" w:type="dxa"/>
            <w:vAlign w:val="center"/>
          </w:tcPr>
          <w:p w14:paraId="24328BEE" w14:textId="1154F1E8" w:rsidR="00B321BE" w:rsidRPr="000775A6" w:rsidRDefault="00B321BE" w:rsidP="00B321BE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0775A6">
              <w:rPr>
                <w:rStyle w:val="Forte"/>
                <w:rFonts w:ascii="Arial" w:hAnsi="Arial" w:cs="Arial"/>
                <w:sz w:val="24"/>
                <w:szCs w:val="24"/>
              </w:rPr>
              <w:t>PASS</w:t>
            </w:r>
          </w:p>
        </w:tc>
        <w:tc>
          <w:tcPr>
            <w:tcW w:w="3321" w:type="dxa"/>
            <w:vAlign w:val="center"/>
          </w:tcPr>
          <w:p w14:paraId="422EF4C4" w14:textId="28964DCE" w:rsidR="00B321BE" w:rsidRPr="000775A6" w:rsidRDefault="00B321BE" w:rsidP="00B321BE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0775A6">
              <w:rPr>
                <w:rFonts w:ascii="Arial" w:hAnsi="Arial" w:cs="Arial"/>
                <w:sz w:val="24"/>
                <w:szCs w:val="24"/>
              </w:rPr>
              <w:t>Conexão OK.</w:t>
            </w:r>
          </w:p>
        </w:tc>
      </w:tr>
      <w:tr w:rsidR="00B321BE" w:rsidRPr="008665AA" w14:paraId="1725DB71" w14:textId="77777777" w:rsidTr="00D512A8">
        <w:tc>
          <w:tcPr>
            <w:tcW w:w="3320" w:type="dxa"/>
            <w:vAlign w:val="center"/>
          </w:tcPr>
          <w:p w14:paraId="6844BE8A" w14:textId="3BB90A9D" w:rsidR="00B321BE" w:rsidRPr="000775A6" w:rsidRDefault="00B321BE" w:rsidP="00B321BE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0775A6">
              <w:rPr>
                <w:rFonts w:ascii="Arial" w:hAnsi="Arial" w:cs="Arial"/>
                <w:sz w:val="24"/>
                <w:szCs w:val="24"/>
              </w:rPr>
              <w:t>INSERT / SELECT / UPDATE / DELETE</w:t>
            </w:r>
          </w:p>
        </w:tc>
        <w:tc>
          <w:tcPr>
            <w:tcW w:w="3321" w:type="dxa"/>
            <w:vAlign w:val="center"/>
          </w:tcPr>
          <w:p w14:paraId="304EACC5" w14:textId="549DB98E" w:rsidR="00B321BE" w:rsidRPr="000775A6" w:rsidRDefault="00B321BE" w:rsidP="00B321BE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0775A6">
              <w:rPr>
                <w:rStyle w:val="Forte"/>
                <w:rFonts w:ascii="Arial" w:hAnsi="Arial" w:cs="Arial"/>
                <w:sz w:val="24"/>
                <w:szCs w:val="24"/>
              </w:rPr>
              <w:t>PASS</w:t>
            </w:r>
          </w:p>
        </w:tc>
        <w:tc>
          <w:tcPr>
            <w:tcW w:w="3321" w:type="dxa"/>
            <w:vAlign w:val="center"/>
          </w:tcPr>
          <w:p w14:paraId="5546C5FA" w14:textId="7055BF72" w:rsidR="00B321BE" w:rsidRPr="000775A6" w:rsidRDefault="00B321BE" w:rsidP="00B321BE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0775A6">
              <w:rPr>
                <w:rFonts w:ascii="Arial" w:hAnsi="Arial" w:cs="Arial"/>
                <w:sz w:val="24"/>
                <w:szCs w:val="24"/>
              </w:rPr>
              <w:t>Todas as operações CRUD funcionaram.</w:t>
            </w:r>
          </w:p>
        </w:tc>
      </w:tr>
      <w:tr w:rsidR="00B321BE" w:rsidRPr="008665AA" w14:paraId="7F86B50A" w14:textId="77777777" w:rsidTr="00D512A8">
        <w:tc>
          <w:tcPr>
            <w:tcW w:w="3320" w:type="dxa"/>
            <w:vAlign w:val="center"/>
          </w:tcPr>
          <w:p w14:paraId="22604CCD" w14:textId="6F692D00" w:rsidR="00B321BE" w:rsidRPr="000775A6" w:rsidRDefault="00B321BE" w:rsidP="00B321BE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775A6">
              <w:rPr>
                <w:rFonts w:ascii="Arial" w:hAnsi="Arial" w:cs="Arial"/>
                <w:sz w:val="24"/>
                <w:szCs w:val="24"/>
              </w:rPr>
              <w:t>Rollback</w:t>
            </w:r>
            <w:proofErr w:type="spellEnd"/>
          </w:p>
        </w:tc>
        <w:tc>
          <w:tcPr>
            <w:tcW w:w="3321" w:type="dxa"/>
            <w:vAlign w:val="center"/>
          </w:tcPr>
          <w:p w14:paraId="636F2AA3" w14:textId="0ED49AA4" w:rsidR="00B321BE" w:rsidRPr="000775A6" w:rsidRDefault="00B321BE" w:rsidP="00B321BE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0775A6">
              <w:rPr>
                <w:rStyle w:val="Forte"/>
                <w:rFonts w:ascii="Arial" w:hAnsi="Arial" w:cs="Arial"/>
                <w:sz w:val="24"/>
                <w:szCs w:val="24"/>
              </w:rPr>
              <w:t>PASS</w:t>
            </w:r>
          </w:p>
        </w:tc>
        <w:tc>
          <w:tcPr>
            <w:tcW w:w="3321" w:type="dxa"/>
            <w:vAlign w:val="center"/>
          </w:tcPr>
          <w:p w14:paraId="3AC3AB12" w14:textId="7F66CF67" w:rsidR="00B321BE" w:rsidRPr="000775A6" w:rsidRDefault="00B321BE" w:rsidP="00B321BE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0775A6">
              <w:rPr>
                <w:rFonts w:ascii="Arial" w:hAnsi="Arial" w:cs="Arial"/>
                <w:sz w:val="24"/>
                <w:szCs w:val="24"/>
              </w:rPr>
              <w:t xml:space="preserve">A inserção não </w:t>
            </w:r>
            <w:proofErr w:type="spellStart"/>
            <w:r w:rsidRPr="000775A6">
              <w:rPr>
                <w:rFonts w:ascii="Arial" w:hAnsi="Arial" w:cs="Arial"/>
                <w:sz w:val="24"/>
                <w:szCs w:val="24"/>
              </w:rPr>
              <w:t>commitada</w:t>
            </w:r>
            <w:proofErr w:type="spellEnd"/>
            <w:r w:rsidRPr="000775A6">
              <w:rPr>
                <w:rFonts w:ascii="Arial" w:hAnsi="Arial" w:cs="Arial"/>
                <w:sz w:val="24"/>
                <w:szCs w:val="24"/>
              </w:rPr>
              <w:t xml:space="preserve"> foi cancelada corretamente.</w:t>
            </w:r>
          </w:p>
        </w:tc>
      </w:tr>
      <w:tr w:rsidR="00B321BE" w:rsidRPr="008665AA" w14:paraId="66301040" w14:textId="77777777" w:rsidTr="00D512A8">
        <w:tc>
          <w:tcPr>
            <w:tcW w:w="3320" w:type="dxa"/>
            <w:vAlign w:val="center"/>
          </w:tcPr>
          <w:p w14:paraId="6DDC493A" w14:textId="0C6A6058" w:rsidR="00B321BE" w:rsidRPr="000775A6" w:rsidRDefault="00B321BE" w:rsidP="00B321BE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0775A6">
              <w:rPr>
                <w:rFonts w:ascii="Arial" w:hAnsi="Arial" w:cs="Arial"/>
                <w:sz w:val="24"/>
                <w:szCs w:val="24"/>
              </w:rPr>
              <w:t>Performance</w:t>
            </w:r>
          </w:p>
        </w:tc>
        <w:tc>
          <w:tcPr>
            <w:tcW w:w="3321" w:type="dxa"/>
            <w:vAlign w:val="center"/>
          </w:tcPr>
          <w:p w14:paraId="36F21501" w14:textId="321E6F4A" w:rsidR="00B321BE" w:rsidRPr="000775A6" w:rsidRDefault="00B321BE" w:rsidP="00B321BE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0775A6">
              <w:rPr>
                <w:rStyle w:val="Forte"/>
                <w:rFonts w:ascii="Arial" w:hAnsi="Arial" w:cs="Arial"/>
                <w:sz w:val="24"/>
                <w:szCs w:val="24"/>
              </w:rPr>
              <w:t>PASS</w:t>
            </w:r>
          </w:p>
        </w:tc>
        <w:tc>
          <w:tcPr>
            <w:tcW w:w="3321" w:type="dxa"/>
            <w:vAlign w:val="center"/>
          </w:tcPr>
          <w:p w14:paraId="001CA69A" w14:textId="1F2871DC" w:rsidR="00B321BE" w:rsidRPr="000775A6" w:rsidRDefault="00B321BE" w:rsidP="00B321BE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0775A6">
              <w:rPr>
                <w:rFonts w:ascii="Arial" w:hAnsi="Arial" w:cs="Arial"/>
                <w:sz w:val="24"/>
                <w:szCs w:val="24"/>
              </w:rPr>
              <w:t xml:space="preserve">50 inserções em apenas </w:t>
            </w:r>
            <w:r w:rsidRPr="000775A6">
              <w:rPr>
                <w:rStyle w:val="Forte"/>
                <w:rFonts w:ascii="Arial" w:hAnsi="Arial" w:cs="Arial"/>
                <w:sz w:val="24"/>
                <w:szCs w:val="24"/>
              </w:rPr>
              <w:t>0.04 segundos</w:t>
            </w:r>
            <w:r w:rsidRPr="000775A6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34A0DC14" w14:textId="77777777" w:rsidR="00D177DA" w:rsidRDefault="00D177DA" w:rsidP="00D177DA">
      <w:pPr>
        <w:pStyle w:val="Corpodetexto"/>
        <w:rPr>
          <w:rFonts w:ascii="Arial" w:hAnsi="Arial" w:cs="Arial"/>
          <w:b/>
          <w:bCs/>
          <w:sz w:val="24"/>
          <w:szCs w:val="24"/>
        </w:rPr>
      </w:pPr>
    </w:p>
    <w:p w14:paraId="0B1B199B" w14:textId="4E21F1E1" w:rsidR="009C71CF" w:rsidRDefault="009C71CF" w:rsidP="00D177DA">
      <w:pPr>
        <w:pStyle w:val="Corpodetexto"/>
        <w:rPr>
          <w:rFonts w:ascii="Arial" w:hAnsi="Arial" w:cs="Arial"/>
          <w:b/>
          <w:bCs/>
          <w:sz w:val="24"/>
          <w:szCs w:val="24"/>
        </w:rPr>
      </w:pPr>
      <w:r w:rsidRPr="009C71CF">
        <w:rPr>
          <w:rFonts w:ascii="Arial" w:hAnsi="Arial" w:cs="Arial"/>
          <w:b/>
          <w:bCs/>
          <w:sz w:val="24"/>
          <w:szCs w:val="24"/>
        </w:rPr>
        <w:t>5. Tabela: Eleição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9C71CF" w:rsidRPr="008665AA" w14:paraId="5C142E19" w14:textId="77777777" w:rsidTr="00D512A8">
        <w:tc>
          <w:tcPr>
            <w:tcW w:w="3320" w:type="dxa"/>
            <w:vAlign w:val="center"/>
          </w:tcPr>
          <w:p w14:paraId="682FDF63" w14:textId="0D2AFE97" w:rsidR="009C71CF" w:rsidRPr="00B321BE" w:rsidRDefault="009C71CF" w:rsidP="009C71CF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9C71CF">
              <w:rPr>
                <w:rFonts w:ascii="Arial" w:hAnsi="Arial" w:cs="Arial"/>
                <w:b/>
                <w:bCs/>
                <w:sz w:val="24"/>
                <w:szCs w:val="24"/>
              </w:rPr>
              <w:t>Teste</w:t>
            </w:r>
          </w:p>
        </w:tc>
        <w:tc>
          <w:tcPr>
            <w:tcW w:w="3321" w:type="dxa"/>
            <w:vAlign w:val="center"/>
          </w:tcPr>
          <w:p w14:paraId="0F99CBD5" w14:textId="4D4C6DED" w:rsidR="009C71CF" w:rsidRPr="00B321BE" w:rsidRDefault="009C71CF" w:rsidP="009C71CF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9C71CF">
              <w:rPr>
                <w:rFonts w:ascii="Arial" w:hAnsi="Arial" w:cs="Arial"/>
                <w:b/>
                <w:bCs/>
                <w:sz w:val="24"/>
                <w:szCs w:val="24"/>
              </w:rPr>
              <w:t>Resultado</w:t>
            </w:r>
          </w:p>
        </w:tc>
        <w:tc>
          <w:tcPr>
            <w:tcW w:w="3321" w:type="dxa"/>
            <w:vAlign w:val="center"/>
          </w:tcPr>
          <w:p w14:paraId="1A2D6F51" w14:textId="1D07C476" w:rsidR="009C71CF" w:rsidRPr="00B321BE" w:rsidRDefault="009C71CF" w:rsidP="009C71CF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9C71CF">
              <w:rPr>
                <w:rFonts w:ascii="Arial" w:hAnsi="Arial" w:cs="Arial"/>
                <w:b/>
                <w:bCs/>
                <w:sz w:val="24"/>
                <w:szCs w:val="24"/>
              </w:rPr>
              <w:t>Observação</w:t>
            </w:r>
          </w:p>
        </w:tc>
      </w:tr>
      <w:tr w:rsidR="009C71CF" w:rsidRPr="008665AA" w14:paraId="353591F4" w14:textId="77777777" w:rsidTr="00D512A8">
        <w:tc>
          <w:tcPr>
            <w:tcW w:w="3320" w:type="dxa"/>
            <w:vAlign w:val="center"/>
          </w:tcPr>
          <w:p w14:paraId="0D394D5A" w14:textId="3CDDE439" w:rsidR="009C71CF" w:rsidRPr="00B321BE" w:rsidRDefault="009C71CF" w:rsidP="009C71CF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9C71CF">
              <w:rPr>
                <w:rFonts w:ascii="Arial" w:hAnsi="Arial" w:cs="Arial"/>
                <w:sz w:val="24"/>
                <w:szCs w:val="24"/>
              </w:rPr>
              <w:t>Conexão</w:t>
            </w:r>
          </w:p>
        </w:tc>
        <w:tc>
          <w:tcPr>
            <w:tcW w:w="3321" w:type="dxa"/>
            <w:vAlign w:val="center"/>
          </w:tcPr>
          <w:p w14:paraId="6A59281F" w14:textId="5787564E" w:rsidR="009C71CF" w:rsidRPr="00B321BE" w:rsidRDefault="009C71CF" w:rsidP="009C71CF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9C71CF">
              <w:rPr>
                <w:rFonts w:ascii="Arial" w:hAnsi="Arial" w:cs="Arial"/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3321" w:type="dxa"/>
            <w:vAlign w:val="center"/>
          </w:tcPr>
          <w:p w14:paraId="79651077" w14:textId="66372CA3" w:rsidR="009C71CF" w:rsidRPr="00B321BE" w:rsidRDefault="009C71CF" w:rsidP="009C71CF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9C71CF">
              <w:rPr>
                <w:rFonts w:ascii="Arial" w:hAnsi="Arial" w:cs="Arial"/>
                <w:sz w:val="24"/>
                <w:szCs w:val="24"/>
              </w:rPr>
              <w:t>Conexão OK.</w:t>
            </w:r>
          </w:p>
        </w:tc>
      </w:tr>
      <w:tr w:rsidR="009C71CF" w:rsidRPr="008665AA" w14:paraId="3C019B95" w14:textId="77777777" w:rsidTr="00D512A8">
        <w:tc>
          <w:tcPr>
            <w:tcW w:w="3320" w:type="dxa"/>
            <w:vAlign w:val="center"/>
          </w:tcPr>
          <w:p w14:paraId="632D06B2" w14:textId="540A9E10" w:rsidR="009C71CF" w:rsidRPr="00B321BE" w:rsidRDefault="009C71CF" w:rsidP="009C71CF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9C71CF">
              <w:rPr>
                <w:rFonts w:ascii="Arial" w:hAnsi="Arial" w:cs="Arial"/>
                <w:sz w:val="24"/>
                <w:szCs w:val="24"/>
              </w:rPr>
              <w:t>INSERT / SELECT / UPDATE / DELETE</w:t>
            </w:r>
          </w:p>
        </w:tc>
        <w:tc>
          <w:tcPr>
            <w:tcW w:w="3321" w:type="dxa"/>
            <w:vAlign w:val="center"/>
          </w:tcPr>
          <w:p w14:paraId="5166B853" w14:textId="69FFB294" w:rsidR="009C71CF" w:rsidRPr="00B321BE" w:rsidRDefault="009C71CF" w:rsidP="009C71CF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9C71CF">
              <w:rPr>
                <w:rFonts w:ascii="Arial" w:hAnsi="Arial" w:cs="Arial"/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3321" w:type="dxa"/>
            <w:vAlign w:val="center"/>
          </w:tcPr>
          <w:p w14:paraId="6CBA23F0" w14:textId="788D138C" w:rsidR="009C71CF" w:rsidRPr="00B321BE" w:rsidRDefault="009C71CF" w:rsidP="009C71CF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9C71CF">
              <w:rPr>
                <w:rFonts w:ascii="Arial" w:hAnsi="Arial" w:cs="Arial"/>
                <w:sz w:val="24"/>
                <w:szCs w:val="24"/>
              </w:rPr>
              <w:t>Todas as operações CRUD funcionaram.</w:t>
            </w:r>
          </w:p>
        </w:tc>
      </w:tr>
      <w:tr w:rsidR="009C71CF" w:rsidRPr="008665AA" w14:paraId="29AAC0B9" w14:textId="77777777" w:rsidTr="00D512A8">
        <w:tc>
          <w:tcPr>
            <w:tcW w:w="3320" w:type="dxa"/>
            <w:vAlign w:val="center"/>
          </w:tcPr>
          <w:p w14:paraId="24BA8476" w14:textId="7971F437" w:rsidR="009C71CF" w:rsidRPr="00B321BE" w:rsidRDefault="009C71CF" w:rsidP="009C71CF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71CF">
              <w:rPr>
                <w:rFonts w:ascii="Arial" w:hAnsi="Arial" w:cs="Arial"/>
                <w:sz w:val="24"/>
                <w:szCs w:val="24"/>
              </w:rPr>
              <w:t>Rollback</w:t>
            </w:r>
            <w:proofErr w:type="spellEnd"/>
          </w:p>
        </w:tc>
        <w:tc>
          <w:tcPr>
            <w:tcW w:w="3321" w:type="dxa"/>
            <w:vAlign w:val="center"/>
          </w:tcPr>
          <w:p w14:paraId="22787AD6" w14:textId="205F999D" w:rsidR="009C71CF" w:rsidRPr="00B321BE" w:rsidRDefault="009C71CF" w:rsidP="009C71CF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9C71CF">
              <w:rPr>
                <w:rFonts w:ascii="Arial" w:hAnsi="Arial" w:cs="Arial"/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3321" w:type="dxa"/>
            <w:vAlign w:val="center"/>
          </w:tcPr>
          <w:p w14:paraId="030D20AA" w14:textId="01679E0C" w:rsidR="009C71CF" w:rsidRPr="00B321BE" w:rsidRDefault="009C71CF" w:rsidP="009C71CF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9C71CF">
              <w:rPr>
                <w:rFonts w:ascii="Arial" w:hAnsi="Arial" w:cs="Arial"/>
                <w:sz w:val="24"/>
                <w:szCs w:val="24"/>
              </w:rPr>
              <w:t xml:space="preserve">A inserção não </w:t>
            </w:r>
            <w:proofErr w:type="spellStart"/>
            <w:r w:rsidRPr="009C71CF">
              <w:rPr>
                <w:rFonts w:ascii="Arial" w:hAnsi="Arial" w:cs="Arial"/>
                <w:sz w:val="24"/>
                <w:szCs w:val="24"/>
              </w:rPr>
              <w:t>commitada</w:t>
            </w:r>
            <w:proofErr w:type="spellEnd"/>
            <w:r w:rsidRPr="009C71CF">
              <w:rPr>
                <w:rFonts w:ascii="Arial" w:hAnsi="Arial" w:cs="Arial"/>
                <w:sz w:val="24"/>
                <w:szCs w:val="24"/>
              </w:rPr>
              <w:t xml:space="preserve"> foi cancelada corretamente.</w:t>
            </w:r>
          </w:p>
        </w:tc>
      </w:tr>
      <w:tr w:rsidR="009C71CF" w:rsidRPr="008665AA" w14:paraId="2E5D7E7F" w14:textId="77777777" w:rsidTr="00D512A8">
        <w:tc>
          <w:tcPr>
            <w:tcW w:w="3320" w:type="dxa"/>
            <w:vAlign w:val="center"/>
          </w:tcPr>
          <w:p w14:paraId="16B03E12" w14:textId="0FE21039" w:rsidR="009C71CF" w:rsidRPr="00B321BE" w:rsidRDefault="009C71CF" w:rsidP="009C71CF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9C71CF">
              <w:rPr>
                <w:rFonts w:ascii="Arial" w:hAnsi="Arial" w:cs="Arial"/>
                <w:sz w:val="24"/>
                <w:szCs w:val="24"/>
              </w:rPr>
              <w:t>Performance</w:t>
            </w:r>
          </w:p>
        </w:tc>
        <w:tc>
          <w:tcPr>
            <w:tcW w:w="3321" w:type="dxa"/>
            <w:vAlign w:val="center"/>
          </w:tcPr>
          <w:p w14:paraId="024A0040" w14:textId="69871923" w:rsidR="009C71CF" w:rsidRPr="00B321BE" w:rsidRDefault="009C71CF" w:rsidP="009C71CF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9C71CF">
              <w:rPr>
                <w:rFonts w:ascii="Arial" w:hAnsi="Arial" w:cs="Arial"/>
                <w:b/>
                <w:bCs/>
                <w:sz w:val="24"/>
                <w:szCs w:val="24"/>
              </w:rPr>
              <w:t>PASS</w:t>
            </w:r>
            <w:r w:rsidRPr="009C71C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6387A">
              <w:rPr>
                <w:rFonts w:ascii="Arial" w:hAnsi="Arial" w:cs="Arial"/>
                <w:b/>
                <w:sz w:val="24"/>
                <w:szCs w:val="24"/>
              </w:rPr>
              <w:t>(Aceitável)</w:t>
            </w:r>
          </w:p>
        </w:tc>
        <w:tc>
          <w:tcPr>
            <w:tcW w:w="3321" w:type="dxa"/>
            <w:vAlign w:val="center"/>
          </w:tcPr>
          <w:p w14:paraId="6BF84434" w14:textId="63EE42AA" w:rsidR="009C71CF" w:rsidRPr="00B321BE" w:rsidRDefault="009C71CF" w:rsidP="009C71CF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9C71CF">
              <w:rPr>
                <w:rFonts w:ascii="Arial" w:hAnsi="Arial" w:cs="Arial"/>
                <w:sz w:val="24"/>
                <w:szCs w:val="24"/>
              </w:rPr>
              <w:t xml:space="preserve">50 inserções em </w:t>
            </w:r>
            <w:r w:rsidRPr="009C71CF">
              <w:rPr>
                <w:rFonts w:ascii="Arial" w:hAnsi="Arial" w:cs="Arial"/>
                <w:b/>
                <w:bCs/>
                <w:sz w:val="24"/>
                <w:szCs w:val="24"/>
              </w:rPr>
              <w:t>0.51 segundos</w:t>
            </w:r>
            <w:r w:rsidRPr="009C71CF">
              <w:rPr>
                <w:rFonts w:ascii="Arial" w:hAnsi="Arial" w:cs="Arial"/>
                <w:sz w:val="24"/>
                <w:szCs w:val="24"/>
              </w:rPr>
              <w:t>. Mais lento que o normal, mas PASSOU. Necessita de investigação para otimização.</w:t>
            </w:r>
          </w:p>
        </w:tc>
      </w:tr>
    </w:tbl>
    <w:p w14:paraId="1B06A4E7" w14:textId="77777777" w:rsidR="00C83B83" w:rsidRDefault="00C83B83">
      <w:pPr>
        <w:pStyle w:val="Corpodetexto"/>
      </w:pPr>
    </w:p>
    <w:p w14:paraId="3C5879A3" w14:textId="77777777" w:rsidR="000D5D87" w:rsidRDefault="00E9736E" w:rsidP="004C01AC">
      <w:pPr>
        <w:pStyle w:val="Ttulo2"/>
        <w:jc w:val="both"/>
        <w:rPr>
          <w:rFonts w:ascii="Arial" w:hAnsi="Arial" w:cs="Arial"/>
          <w:sz w:val="24"/>
          <w:szCs w:val="24"/>
        </w:rPr>
      </w:pPr>
      <w:bookmarkStart w:id="3" w:name="X3f1fc6e779a59c3c719c670e6e75b98ef19f370"/>
      <w:bookmarkEnd w:id="2"/>
      <w:r>
        <w:rPr>
          <w:rFonts w:ascii="Arial" w:hAnsi="Arial" w:cs="Arial"/>
          <w:sz w:val="24"/>
          <w:szCs w:val="24"/>
        </w:rPr>
        <w:t>3.3 - Integração dos Componentes</w:t>
      </w:r>
    </w:p>
    <w:p w14:paraId="293F2A26" w14:textId="77777777" w:rsidR="004C01AC" w:rsidRPr="004C01AC" w:rsidRDefault="004C01AC" w:rsidP="004C01AC"/>
    <w:tbl>
      <w:tblPr>
        <w:tblStyle w:val="Tabelacomgrade"/>
        <w:tblW w:w="10173" w:type="dxa"/>
        <w:tblLook w:val="04A0" w:firstRow="1" w:lastRow="0" w:firstColumn="1" w:lastColumn="0" w:noHBand="0" w:noVBand="1"/>
      </w:tblPr>
      <w:tblGrid>
        <w:gridCol w:w="2343"/>
        <w:gridCol w:w="2018"/>
        <w:gridCol w:w="1559"/>
        <w:gridCol w:w="2126"/>
        <w:gridCol w:w="2127"/>
      </w:tblGrid>
      <w:tr w:rsidR="000D5D87" w14:paraId="1E9F7791" w14:textId="77777777">
        <w:tc>
          <w:tcPr>
            <w:tcW w:w="0" w:type="auto"/>
          </w:tcPr>
          <w:p w14:paraId="7740B5AA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Objetivo</w:t>
            </w:r>
          </w:p>
        </w:tc>
        <w:tc>
          <w:tcPr>
            <w:tcW w:w="7830" w:type="dxa"/>
            <w:gridSpan w:val="4"/>
          </w:tcPr>
          <w:p w14:paraId="08862E00" w14:textId="0AE98C00" w:rsidR="000D5D87" w:rsidRDefault="0066663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 Págin</w:t>
            </w:r>
            <w:r w:rsidR="001E33E4">
              <w:rPr>
                <w:rFonts w:ascii="Arial" w:hAnsi="Arial" w:cs="Arial"/>
                <w:b/>
                <w:bCs/>
              </w:rPr>
              <w:t>as Adimin</w:t>
            </w:r>
          </w:p>
        </w:tc>
      </w:tr>
      <w:tr w:rsidR="000D5D87" w14:paraId="7E47AAAB" w14:textId="77777777">
        <w:tc>
          <w:tcPr>
            <w:tcW w:w="0" w:type="auto"/>
          </w:tcPr>
          <w:p w14:paraId="66BAA6AD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Técnica:</w:t>
            </w:r>
          </w:p>
        </w:tc>
        <w:tc>
          <w:tcPr>
            <w:tcW w:w="3577" w:type="dxa"/>
            <w:gridSpan w:val="2"/>
          </w:tcPr>
          <w:p w14:paraId="2199331C" w14:textId="41FDB905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(</w:t>
            </w:r>
            <w:r w:rsidR="001E33E4"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)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manual</w:t>
            </w:r>
          </w:p>
        </w:tc>
        <w:tc>
          <w:tcPr>
            <w:tcW w:w="4253" w:type="dxa"/>
            <w:gridSpan w:val="2"/>
          </w:tcPr>
          <w:p w14:paraId="0D4A811B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(x) automática</w:t>
            </w:r>
          </w:p>
        </w:tc>
      </w:tr>
      <w:tr w:rsidR="000D5D87" w14:paraId="6A8E47A3" w14:textId="77777777">
        <w:tc>
          <w:tcPr>
            <w:tcW w:w="0" w:type="auto"/>
          </w:tcPr>
          <w:p w14:paraId="1E6B555D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Estágio do teste</w:t>
            </w:r>
          </w:p>
        </w:tc>
        <w:tc>
          <w:tcPr>
            <w:tcW w:w="2018" w:type="dxa"/>
          </w:tcPr>
          <w:p w14:paraId="16B6925A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Integração (x)</w:t>
            </w:r>
          </w:p>
        </w:tc>
        <w:tc>
          <w:tcPr>
            <w:tcW w:w="1559" w:type="dxa"/>
          </w:tcPr>
          <w:p w14:paraId="751937B2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Sistema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  <w:tc>
          <w:tcPr>
            <w:tcW w:w="2126" w:type="dxa"/>
          </w:tcPr>
          <w:p w14:paraId="637A9FEC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Unidade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  <w:tc>
          <w:tcPr>
            <w:tcW w:w="2127" w:type="dxa"/>
          </w:tcPr>
          <w:p w14:paraId="72560F1A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Aceitação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</w:tr>
      <w:tr w:rsidR="000D5D87" w14:paraId="7B5C3F33" w14:textId="77777777">
        <w:tc>
          <w:tcPr>
            <w:tcW w:w="0" w:type="auto"/>
          </w:tcPr>
          <w:p w14:paraId="6F5F2755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Abordagem do teste</w:t>
            </w:r>
          </w:p>
        </w:tc>
        <w:tc>
          <w:tcPr>
            <w:tcW w:w="3577" w:type="dxa"/>
            <w:gridSpan w:val="2"/>
          </w:tcPr>
          <w:p w14:paraId="3074D008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Caixa branca (x)</w:t>
            </w:r>
          </w:p>
        </w:tc>
        <w:tc>
          <w:tcPr>
            <w:tcW w:w="4253" w:type="dxa"/>
            <w:gridSpan w:val="2"/>
          </w:tcPr>
          <w:p w14:paraId="0C5D88F8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Caixa preta (x)</w:t>
            </w:r>
          </w:p>
        </w:tc>
      </w:tr>
      <w:tr w:rsidR="000D5D87" w14:paraId="6C56E616" w14:textId="77777777">
        <w:tc>
          <w:tcPr>
            <w:tcW w:w="0" w:type="auto"/>
          </w:tcPr>
          <w:p w14:paraId="1CF16EB5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Responsável(is)</w:t>
            </w:r>
          </w:p>
        </w:tc>
        <w:tc>
          <w:tcPr>
            <w:tcW w:w="7830" w:type="dxa"/>
            <w:gridSpan w:val="4"/>
          </w:tcPr>
          <w:p w14:paraId="7530CDDF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Programador(es) ou equipe de testes</w:t>
            </w:r>
          </w:p>
        </w:tc>
      </w:tr>
    </w:tbl>
    <w:p w14:paraId="5CC5C06B" w14:textId="77777777" w:rsidR="000D5D87" w:rsidRDefault="000D5D87">
      <w:pPr>
        <w:pStyle w:val="Corpodetexto"/>
      </w:pPr>
    </w:p>
    <w:p w14:paraId="0F36F356" w14:textId="77777777" w:rsidR="00FF0C58" w:rsidRDefault="00FF0C58">
      <w:pPr>
        <w:pStyle w:val="Corpodetex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92"/>
        <w:gridCol w:w="1992"/>
        <w:gridCol w:w="1992"/>
        <w:gridCol w:w="1993"/>
        <w:gridCol w:w="1993"/>
      </w:tblGrid>
      <w:tr w:rsidR="00C349F7" w14:paraId="043582A8" w14:textId="77777777" w:rsidTr="00D512A8">
        <w:tc>
          <w:tcPr>
            <w:tcW w:w="1992" w:type="dxa"/>
            <w:vAlign w:val="center"/>
          </w:tcPr>
          <w:p w14:paraId="2C1EE8E6" w14:textId="16471878" w:rsidR="00C349F7" w:rsidRPr="00C349F7" w:rsidRDefault="00C349F7" w:rsidP="00C349F7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C349F7">
              <w:rPr>
                <w:rFonts w:ascii="Arial" w:hAnsi="Arial" w:cs="Arial"/>
                <w:b/>
                <w:bCs/>
                <w:sz w:val="24"/>
                <w:szCs w:val="24"/>
              </w:rPr>
              <w:t>Tabela</w:t>
            </w:r>
          </w:p>
        </w:tc>
        <w:tc>
          <w:tcPr>
            <w:tcW w:w="1992" w:type="dxa"/>
            <w:vAlign w:val="center"/>
          </w:tcPr>
          <w:p w14:paraId="38D99C8B" w14:textId="40826BB7" w:rsidR="00C349F7" w:rsidRPr="00C349F7" w:rsidRDefault="00C349F7" w:rsidP="00C349F7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C349F7">
              <w:rPr>
                <w:rFonts w:ascii="Arial" w:hAnsi="Arial" w:cs="Arial"/>
                <w:b/>
                <w:bCs/>
                <w:sz w:val="24"/>
                <w:szCs w:val="24"/>
              </w:rPr>
              <w:t>Status CRUD (CREATE, READ, UPDATE, DELETE)</w:t>
            </w:r>
          </w:p>
        </w:tc>
        <w:tc>
          <w:tcPr>
            <w:tcW w:w="1992" w:type="dxa"/>
            <w:vAlign w:val="center"/>
          </w:tcPr>
          <w:p w14:paraId="0F5743EF" w14:textId="666B2731" w:rsidR="00C349F7" w:rsidRPr="00C349F7" w:rsidRDefault="00C349F7" w:rsidP="00C349F7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C349F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Integridade (Chaves Estrangeiras &amp; </w:t>
            </w:r>
            <w:proofErr w:type="spellStart"/>
            <w:r w:rsidRPr="00C349F7">
              <w:rPr>
                <w:rFonts w:ascii="Arial" w:hAnsi="Arial" w:cs="Arial"/>
                <w:b/>
                <w:bCs/>
                <w:sz w:val="24"/>
                <w:szCs w:val="24"/>
              </w:rPr>
              <w:t>Rollback</w:t>
            </w:r>
            <w:proofErr w:type="spellEnd"/>
            <w:r w:rsidRPr="00C349F7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993" w:type="dxa"/>
            <w:vAlign w:val="center"/>
          </w:tcPr>
          <w:p w14:paraId="21D5ED96" w14:textId="37CB693B" w:rsidR="00C349F7" w:rsidRPr="00C349F7" w:rsidRDefault="00C349F7" w:rsidP="00C349F7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C349F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Performance (100+ </w:t>
            </w:r>
            <w:proofErr w:type="spellStart"/>
            <w:r w:rsidRPr="00C349F7">
              <w:rPr>
                <w:rFonts w:ascii="Arial" w:hAnsi="Arial" w:cs="Arial"/>
                <w:b/>
                <w:bCs/>
                <w:sz w:val="24"/>
                <w:szCs w:val="24"/>
              </w:rPr>
              <w:t>Inserts</w:t>
            </w:r>
            <w:proofErr w:type="spellEnd"/>
            <w:r w:rsidRPr="00C349F7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993" w:type="dxa"/>
            <w:vAlign w:val="center"/>
          </w:tcPr>
          <w:p w14:paraId="27084B17" w14:textId="1190BB87" w:rsidR="00C349F7" w:rsidRPr="00C349F7" w:rsidRDefault="00C349F7" w:rsidP="00C349F7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C349F7">
              <w:rPr>
                <w:rFonts w:ascii="Arial" w:hAnsi="Arial" w:cs="Arial"/>
                <w:b/>
                <w:bCs/>
                <w:sz w:val="24"/>
                <w:szCs w:val="24"/>
              </w:rPr>
              <w:t>Status Geral</w:t>
            </w:r>
          </w:p>
        </w:tc>
      </w:tr>
      <w:tr w:rsidR="00C349F7" w14:paraId="6FE2AE85" w14:textId="77777777" w:rsidTr="00D512A8">
        <w:tc>
          <w:tcPr>
            <w:tcW w:w="1992" w:type="dxa"/>
            <w:vAlign w:val="center"/>
          </w:tcPr>
          <w:p w14:paraId="13E21D95" w14:textId="7876DB45" w:rsidR="00C349F7" w:rsidRPr="00C349F7" w:rsidRDefault="00C349F7" w:rsidP="00C349F7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C349F7">
              <w:rPr>
                <w:rStyle w:val="Forte"/>
                <w:rFonts w:ascii="Arial" w:hAnsi="Arial" w:cs="Arial"/>
                <w:sz w:val="24"/>
                <w:szCs w:val="24"/>
              </w:rPr>
              <w:t>administrador</w:t>
            </w:r>
          </w:p>
        </w:tc>
        <w:tc>
          <w:tcPr>
            <w:tcW w:w="1992" w:type="dxa"/>
            <w:vAlign w:val="center"/>
          </w:tcPr>
          <w:p w14:paraId="64959998" w14:textId="177C6EB3" w:rsidR="00C349F7" w:rsidRPr="00C349F7" w:rsidRDefault="00C349F7" w:rsidP="00C349F7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C349F7">
              <w:rPr>
                <w:rFonts w:ascii="Arial" w:hAnsi="Arial" w:cs="Arial"/>
                <w:sz w:val="24"/>
                <w:szCs w:val="24"/>
              </w:rPr>
              <w:t xml:space="preserve"> OK (Todas as operações)</w:t>
            </w:r>
          </w:p>
        </w:tc>
        <w:tc>
          <w:tcPr>
            <w:tcW w:w="1992" w:type="dxa"/>
            <w:vAlign w:val="center"/>
          </w:tcPr>
          <w:p w14:paraId="5A324C76" w14:textId="32B22138" w:rsidR="00C349F7" w:rsidRPr="00C349F7" w:rsidRDefault="00C349F7" w:rsidP="00C349F7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C349F7">
              <w:rPr>
                <w:rFonts w:ascii="Arial" w:hAnsi="Arial" w:cs="Arial"/>
                <w:sz w:val="24"/>
                <w:szCs w:val="24"/>
              </w:rPr>
              <w:t xml:space="preserve"> Não Aplicável (Tabela Principal)</w:t>
            </w:r>
          </w:p>
        </w:tc>
        <w:tc>
          <w:tcPr>
            <w:tcW w:w="1993" w:type="dxa"/>
            <w:vAlign w:val="center"/>
          </w:tcPr>
          <w:p w14:paraId="56AC2874" w14:textId="76B12B98" w:rsidR="00C349F7" w:rsidRPr="00C349F7" w:rsidRDefault="00C349F7" w:rsidP="00C349F7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C349F7">
              <w:rPr>
                <w:rFonts w:ascii="Arial" w:hAnsi="Arial" w:cs="Arial"/>
                <w:sz w:val="24"/>
                <w:szCs w:val="24"/>
              </w:rPr>
              <w:t xml:space="preserve"> OK (Tempo aceitável)</w:t>
            </w:r>
          </w:p>
        </w:tc>
        <w:tc>
          <w:tcPr>
            <w:tcW w:w="1993" w:type="dxa"/>
            <w:vAlign w:val="center"/>
          </w:tcPr>
          <w:p w14:paraId="2598BEF6" w14:textId="70C68536" w:rsidR="00C349F7" w:rsidRPr="00C349F7" w:rsidRDefault="00C349F7" w:rsidP="00C349F7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C349F7">
              <w:rPr>
                <w:rStyle w:val="Forte"/>
                <w:rFonts w:ascii="Arial" w:hAnsi="Arial" w:cs="Arial"/>
                <w:sz w:val="24"/>
                <w:szCs w:val="24"/>
              </w:rPr>
              <w:t>APROVADO</w:t>
            </w:r>
          </w:p>
        </w:tc>
      </w:tr>
      <w:tr w:rsidR="00C349F7" w14:paraId="2C9A22E3" w14:textId="77777777" w:rsidTr="00D512A8">
        <w:tc>
          <w:tcPr>
            <w:tcW w:w="1992" w:type="dxa"/>
            <w:vAlign w:val="center"/>
          </w:tcPr>
          <w:p w14:paraId="664E0546" w14:textId="0AF1563E" w:rsidR="00C349F7" w:rsidRPr="00C349F7" w:rsidRDefault="00C349F7" w:rsidP="00C349F7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349F7">
              <w:rPr>
                <w:rStyle w:val="Forte"/>
                <w:rFonts w:ascii="Arial" w:hAnsi="Arial" w:cs="Arial"/>
                <w:sz w:val="24"/>
                <w:szCs w:val="24"/>
              </w:rPr>
              <w:t>eleicao</w:t>
            </w:r>
            <w:proofErr w:type="spellEnd"/>
          </w:p>
        </w:tc>
        <w:tc>
          <w:tcPr>
            <w:tcW w:w="1992" w:type="dxa"/>
            <w:vAlign w:val="center"/>
          </w:tcPr>
          <w:p w14:paraId="5A2D2A11" w14:textId="05E266A6" w:rsidR="00C349F7" w:rsidRPr="00C349F7" w:rsidRDefault="00C349F7" w:rsidP="00C349F7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C349F7">
              <w:rPr>
                <w:rFonts w:ascii="Arial" w:hAnsi="Arial" w:cs="Arial"/>
                <w:sz w:val="24"/>
                <w:szCs w:val="24"/>
              </w:rPr>
              <w:t xml:space="preserve"> OK (Todas as operações)</w:t>
            </w:r>
          </w:p>
        </w:tc>
        <w:tc>
          <w:tcPr>
            <w:tcW w:w="1992" w:type="dxa"/>
            <w:vAlign w:val="center"/>
          </w:tcPr>
          <w:p w14:paraId="11B3ADA3" w14:textId="5988AEAB" w:rsidR="00C349F7" w:rsidRPr="00C349F7" w:rsidRDefault="00C349F7" w:rsidP="00C349F7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C349F7">
              <w:rPr>
                <w:rFonts w:ascii="Arial" w:hAnsi="Arial" w:cs="Arial"/>
                <w:sz w:val="24"/>
                <w:szCs w:val="24"/>
              </w:rPr>
              <w:t xml:space="preserve"> OK (</w:t>
            </w:r>
            <w:proofErr w:type="spellStart"/>
            <w:r w:rsidRPr="00C349F7">
              <w:rPr>
                <w:rFonts w:ascii="Arial" w:hAnsi="Arial" w:cs="Arial"/>
                <w:sz w:val="24"/>
                <w:szCs w:val="24"/>
              </w:rPr>
              <w:t>Rollback</w:t>
            </w:r>
            <w:proofErr w:type="spellEnd"/>
            <w:r w:rsidRPr="00C349F7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993" w:type="dxa"/>
            <w:vAlign w:val="center"/>
          </w:tcPr>
          <w:p w14:paraId="3519096D" w14:textId="6BA1B115" w:rsidR="00C349F7" w:rsidRPr="00C349F7" w:rsidRDefault="00C349F7" w:rsidP="00C349F7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C349F7">
              <w:rPr>
                <w:rFonts w:ascii="Arial" w:hAnsi="Arial" w:cs="Arial"/>
                <w:sz w:val="24"/>
                <w:szCs w:val="24"/>
              </w:rPr>
              <w:t xml:space="preserve"> OK (Tempo aceitável)</w:t>
            </w:r>
          </w:p>
        </w:tc>
        <w:tc>
          <w:tcPr>
            <w:tcW w:w="1993" w:type="dxa"/>
            <w:vAlign w:val="center"/>
          </w:tcPr>
          <w:p w14:paraId="1C8B71D1" w14:textId="7B530CD5" w:rsidR="00C349F7" w:rsidRPr="00C349F7" w:rsidRDefault="00C349F7" w:rsidP="00C349F7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C349F7">
              <w:rPr>
                <w:rStyle w:val="Forte"/>
                <w:rFonts w:ascii="Arial" w:hAnsi="Arial" w:cs="Arial"/>
                <w:sz w:val="24"/>
                <w:szCs w:val="24"/>
              </w:rPr>
              <w:t>APROVADO</w:t>
            </w:r>
          </w:p>
        </w:tc>
      </w:tr>
      <w:tr w:rsidR="00C349F7" w14:paraId="1F2AA649" w14:textId="77777777" w:rsidTr="00D512A8">
        <w:tc>
          <w:tcPr>
            <w:tcW w:w="1992" w:type="dxa"/>
            <w:vAlign w:val="center"/>
          </w:tcPr>
          <w:p w14:paraId="30392EA4" w14:textId="3C203DFE" w:rsidR="00C349F7" w:rsidRPr="00C349F7" w:rsidRDefault="00C349F7" w:rsidP="00C349F7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C349F7">
              <w:rPr>
                <w:rStyle w:val="Forte"/>
                <w:rFonts w:ascii="Arial" w:hAnsi="Arial" w:cs="Arial"/>
                <w:sz w:val="24"/>
                <w:szCs w:val="24"/>
              </w:rPr>
              <w:t>curso</w:t>
            </w:r>
          </w:p>
        </w:tc>
        <w:tc>
          <w:tcPr>
            <w:tcW w:w="1992" w:type="dxa"/>
            <w:vAlign w:val="center"/>
          </w:tcPr>
          <w:p w14:paraId="1CBF0AB1" w14:textId="3513601A" w:rsidR="00C349F7" w:rsidRPr="00C349F7" w:rsidRDefault="00C349F7" w:rsidP="00C349F7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C349F7">
              <w:rPr>
                <w:rFonts w:ascii="Arial" w:hAnsi="Arial" w:cs="Arial"/>
                <w:sz w:val="24"/>
                <w:szCs w:val="24"/>
              </w:rPr>
              <w:t xml:space="preserve"> OK (Todas as operações)</w:t>
            </w:r>
          </w:p>
        </w:tc>
        <w:tc>
          <w:tcPr>
            <w:tcW w:w="1992" w:type="dxa"/>
            <w:vAlign w:val="center"/>
          </w:tcPr>
          <w:p w14:paraId="6809FC38" w14:textId="435A8775" w:rsidR="00C349F7" w:rsidRPr="00C349F7" w:rsidRDefault="00C349F7" w:rsidP="00C349F7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C349F7">
              <w:rPr>
                <w:rFonts w:ascii="Arial" w:hAnsi="Arial" w:cs="Arial"/>
                <w:sz w:val="24"/>
                <w:szCs w:val="24"/>
              </w:rPr>
              <w:t xml:space="preserve"> OK (</w:t>
            </w:r>
            <w:proofErr w:type="spellStart"/>
            <w:r w:rsidRPr="00C349F7">
              <w:rPr>
                <w:rFonts w:ascii="Arial" w:hAnsi="Arial" w:cs="Arial"/>
                <w:sz w:val="24"/>
                <w:szCs w:val="24"/>
              </w:rPr>
              <w:t>Rollback</w:t>
            </w:r>
            <w:proofErr w:type="spellEnd"/>
            <w:r w:rsidRPr="00C349F7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993" w:type="dxa"/>
            <w:vAlign w:val="center"/>
          </w:tcPr>
          <w:p w14:paraId="621DDAF7" w14:textId="030B6E52" w:rsidR="00C349F7" w:rsidRPr="00C349F7" w:rsidRDefault="00C349F7" w:rsidP="00C349F7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C349F7">
              <w:rPr>
                <w:rFonts w:ascii="Arial" w:hAnsi="Arial" w:cs="Arial"/>
                <w:sz w:val="24"/>
                <w:szCs w:val="24"/>
              </w:rPr>
              <w:t xml:space="preserve"> OK (Tempo aceitável)</w:t>
            </w:r>
          </w:p>
        </w:tc>
        <w:tc>
          <w:tcPr>
            <w:tcW w:w="1993" w:type="dxa"/>
            <w:vAlign w:val="center"/>
          </w:tcPr>
          <w:p w14:paraId="2E6621C7" w14:textId="1B7C5351" w:rsidR="00C349F7" w:rsidRPr="00C349F7" w:rsidRDefault="00C349F7" w:rsidP="00C349F7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C349F7">
              <w:rPr>
                <w:rStyle w:val="Forte"/>
                <w:rFonts w:ascii="Arial" w:hAnsi="Arial" w:cs="Arial"/>
                <w:sz w:val="24"/>
                <w:szCs w:val="24"/>
              </w:rPr>
              <w:t>APROVADO</w:t>
            </w:r>
          </w:p>
        </w:tc>
      </w:tr>
      <w:tr w:rsidR="00C349F7" w14:paraId="11FEA6B3" w14:textId="77777777" w:rsidTr="00D512A8">
        <w:tc>
          <w:tcPr>
            <w:tcW w:w="1992" w:type="dxa"/>
            <w:vAlign w:val="center"/>
          </w:tcPr>
          <w:p w14:paraId="423A13F0" w14:textId="0B95094B" w:rsidR="00C349F7" w:rsidRPr="00C349F7" w:rsidRDefault="00C349F7" w:rsidP="00C349F7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C349F7">
              <w:rPr>
                <w:rStyle w:val="Forte"/>
                <w:rFonts w:ascii="Arial" w:hAnsi="Arial" w:cs="Arial"/>
                <w:sz w:val="24"/>
                <w:szCs w:val="24"/>
              </w:rPr>
              <w:t>turma</w:t>
            </w:r>
          </w:p>
        </w:tc>
        <w:tc>
          <w:tcPr>
            <w:tcW w:w="1992" w:type="dxa"/>
            <w:vAlign w:val="center"/>
          </w:tcPr>
          <w:p w14:paraId="491BBAB9" w14:textId="6893F8F5" w:rsidR="00C349F7" w:rsidRPr="00C349F7" w:rsidRDefault="00C349F7" w:rsidP="00C349F7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C349F7">
              <w:rPr>
                <w:rFonts w:ascii="Arial" w:hAnsi="Arial" w:cs="Arial"/>
                <w:sz w:val="24"/>
                <w:szCs w:val="24"/>
              </w:rPr>
              <w:t xml:space="preserve"> OK (Todas as operações)</w:t>
            </w:r>
          </w:p>
        </w:tc>
        <w:tc>
          <w:tcPr>
            <w:tcW w:w="1992" w:type="dxa"/>
            <w:vAlign w:val="center"/>
          </w:tcPr>
          <w:p w14:paraId="47D7318F" w14:textId="0FC2BF8D" w:rsidR="00C349F7" w:rsidRPr="00C349F7" w:rsidRDefault="00C349F7" w:rsidP="00C349F7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C349F7">
              <w:rPr>
                <w:rFonts w:ascii="Arial" w:hAnsi="Arial" w:cs="Arial"/>
                <w:sz w:val="24"/>
                <w:szCs w:val="24"/>
              </w:rPr>
              <w:t xml:space="preserve"> OK (FK para Curso)</w:t>
            </w:r>
          </w:p>
        </w:tc>
        <w:tc>
          <w:tcPr>
            <w:tcW w:w="1993" w:type="dxa"/>
            <w:vAlign w:val="center"/>
          </w:tcPr>
          <w:p w14:paraId="25951970" w14:textId="3D3B47F5" w:rsidR="00C349F7" w:rsidRPr="00C349F7" w:rsidRDefault="00C349F7" w:rsidP="00C349F7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C349F7">
              <w:rPr>
                <w:rFonts w:ascii="Arial" w:hAnsi="Arial" w:cs="Arial"/>
                <w:sz w:val="24"/>
                <w:szCs w:val="24"/>
              </w:rPr>
              <w:t xml:space="preserve"> OK (Tempo aceitável)</w:t>
            </w:r>
          </w:p>
        </w:tc>
        <w:tc>
          <w:tcPr>
            <w:tcW w:w="1993" w:type="dxa"/>
            <w:vAlign w:val="center"/>
          </w:tcPr>
          <w:p w14:paraId="63FD9309" w14:textId="4F02493F" w:rsidR="00C349F7" w:rsidRPr="00C349F7" w:rsidRDefault="00C349F7" w:rsidP="00C349F7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C349F7">
              <w:rPr>
                <w:rStyle w:val="Forte"/>
                <w:rFonts w:ascii="Arial" w:hAnsi="Arial" w:cs="Arial"/>
                <w:sz w:val="24"/>
                <w:szCs w:val="24"/>
              </w:rPr>
              <w:t>APROVADO</w:t>
            </w:r>
          </w:p>
        </w:tc>
      </w:tr>
    </w:tbl>
    <w:p w14:paraId="673286CD" w14:textId="77777777" w:rsidR="00FF0C58" w:rsidRDefault="00FF0C58">
      <w:pPr>
        <w:pStyle w:val="Corpodetexto"/>
      </w:pPr>
    </w:p>
    <w:tbl>
      <w:tblPr>
        <w:tblStyle w:val="Tabelacomgrade"/>
        <w:tblW w:w="10173" w:type="dxa"/>
        <w:tblLook w:val="04A0" w:firstRow="1" w:lastRow="0" w:firstColumn="1" w:lastColumn="0" w:noHBand="0" w:noVBand="1"/>
      </w:tblPr>
      <w:tblGrid>
        <w:gridCol w:w="2343"/>
        <w:gridCol w:w="2018"/>
        <w:gridCol w:w="1559"/>
        <w:gridCol w:w="2126"/>
        <w:gridCol w:w="2127"/>
      </w:tblGrid>
      <w:tr w:rsidR="008D0204" w14:paraId="7426E0D6" w14:textId="77777777" w:rsidTr="00D512A8">
        <w:tc>
          <w:tcPr>
            <w:tcW w:w="0" w:type="auto"/>
          </w:tcPr>
          <w:p w14:paraId="5C4A617F" w14:textId="77777777" w:rsidR="008D0204" w:rsidRDefault="008D0204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Objetivo</w:t>
            </w:r>
          </w:p>
        </w:tc>
        <w:tc>
          <w:tcPr>
            <w:tcW w:w="7830" w:type="dxa"/>
            <w:gridSpan w:val="4"/>
          </w:tcPr>
          <w:p w14:paraId="2C8B396D" w14:textId="079D614C" w:rsidR="008D0204" w:rsidRDefault="008D0204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 Páginas Aluno</w:t>
            </w:r>
          </w:p>
        </w:tc>
      </w:tr>
      <w:tr w:rsidR="008D0204" w14:paraId="7E625034" w14:textId="77777777" w:rsidTr="00D512A8">
        <w:tc>
          <w:tcPr>
            <w:tcW w:w="0" w:type="auto"/>
          </w:tcPr>
          <w:p w14:paraId="128C7492" w14:textId="77777777" w:rsidR="008D0204" w:rsidRDefault="008D0204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Técnica:</w:t>
            </w:r>
          </w:p>
        </w:tc>
        <w:tc>
          <w:tcPr>
            <w:tcW w:w="3577" w:type="dxa"/>
            <w:gridSpan w:val="2"/>
          </w:tcPr>
          <w:p w14:paraId="3160BE36" w14:textId="77777777" w:rsidR="008D0204" w:rsidRDefault="008D0204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manual</w:t>
            </w:r>
          </w:p>
        </w:tc>
        <w:tc>
          <w:tcPr>
            <w:tcW w:w="4253" w:type="dxa"/>
            <w:gridSpan w:val="2"/>
          </w:tcPr>
          <w:p w14:paraId="676DE7CB" w14:textId="77777777" w:rsidR="008D0204" w:rsidRDefault="008D0204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(x) automática</w:t>
            </w:r>
          </w:p>
        </w:tc>
      </w:tr>
      <w:tr w:rsidR="008D0204" w14:paraId="75066812" w14:textId="77777777" w:rsidTr="00D512A8">
        <w:tc>
          <w:tcPr>
            <w:tcW w:w="0" w:type="auto"/>
          </w:tcPr>
          <w:p w14:paraId="1CABC597" w14:textId="77777777" w:rsidR="008D0204" w:rsidRDefault="008D0204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Estágio do teste</w:t>
            </w:r>
          </w:p>
        </w:tc>
        <w:tc>
          <w:tcPr>
            <w:tcW w:w="2018" w:type="dxa"/>
          </w:tcPr>
          <w:p w14:paraId="04C7FE83" w14:textId="77777777" w:rsidR="008D0204" w:rsidRDefault="008D0204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Integração (x)</w:t>
            </w:r>
          </w:p>
        </w:tc>
        <w:tc>
          <w:tcPr>
            <w:tcW w:w="1559" w:type="dxa"/>
          </w:tcPr>
          <w:p w14:paraId="077B941A" w14:textId="77777777" w:rsidR="008D0204" w:rsidRDefault="008D0204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Sistema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  <w:tc>
          <w:tcPr>
            <w:tcW w:w="2126" w:type="dxa"/>
          </w:tcPr>
          <w:p w14:paraId="2AED58E0" w14:textId="77777777" w:rsidR="008D0204" w:rsidRDefault="008D0204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Unidade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  <w:tc>
          <w:tcPr>
            <w:tcW w:w="2127" w:type="dxa"/>
          </w:tcPr>
          <w:p w14:paraId="6E776263" w14:textId="77777777" w:rsidR="008D0204" w:rsidRDefault="008D0204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Aceitação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</w:tr>
      <w:tr w:rsidR="008D0204" w14:paraId="0A4F0D33" w14:textId="77777777" w:rsidTr="00D512A8">
        <w:tc>
          <w:tcPr>
            <w:tcW w:w="0" w:type="auto"/>
          </w:tcPr>
          <w:p w14:paraId="11D38157" w14:textId="77777777" w:rsidR="008D0204" w:rsidRDefault="008D0204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Abordagem do teste</w:t>
            </w:r>
          </w:p>
        </w:tc>
        <w:tc>
          <w:tcPr>
            <w:tcW w:w="3577" w:type="dxa"/>
            <w:gridSpan w:val="2"/>
          </w:tcPr>
          <w:p w14:paraId="7A159163" w14:textId="77777777" w:rsidR="008D0204" w:rsidRDefault="008D0204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Caixa branca (x)</w:t>
            </w:r>
          </w:p>
        </w:tc>
        <w:tc>
          <w:tcPr>
            <w:tcW w:w="4253" w:type="dxa"/>
            <w:gridSpan w:val="2"/>
          </w:tcPr>
          <w:p w14:paraId="2877784E" w14:textId="77777777" w:rsidR="008D0204" w:rsidRDefault="008D0204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Caixa preta (x)</w:t>
            </w:r>
          </w:p>
        </w:tc>
      </w:tr>
      <w:tr w:rsidR="008D0204" w14:paraId="080B55B5" w14:textId="77777777" w:rsidTr="00D512A8">
        <w:tc>
          <w:tcPr>
            <w:tcW w:w="0" w:type="auto"/>
          </w:tcPr>
          <w:p w14:paraId="15BA0E3C" w14:textId="77777777" w:rsidR="008D0204" w:rsidRDefault="008D0204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Responsável(is)</w:t>
            </w:r>
          </w:p>
        </w:tc>
        <w:tc>
          <w:tcPr>
            <w:tcW w:w="7830" w:type="dxa"/>
            <w:gridSpan w:val="4"/>
          </w:tcPr>
          <w:p w14:paraId="1DC0C9D3" w14:textId="77777777" w:rsidR="008D0204" w:rsidRDefault="008D0204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Programador(es) ou equipe de testes</w:t>
            </w:r>
          </w:p>
        </w:tc>
      </w:tr>
    </w:tbl>
    <w:p w14:paraId="72953495" w14:textId="77777777" w:rsidR="00FF0C58" w:rsidRDefault="00FF0C58">
      <w:pPr>
        <w:pStyle w:val="Corpodetex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92"/>
        <w:gridCol w:w="1992"/>
        <w:gridCol w:w="1992"/>
        <w:gridCol w:w="1993"/>
        <w:gridCol w:w="1993"/>
      </w:tblGrid>
      <w:tr w:rsidR="004C7123" w:rsidRPr="004C7123" w14:paraId="75426F1F" w14:textId="77777777" w:rsidTr="00D512A8">
        <w:tc>
          <w:tcPr>
            <w:tcW w:w="1992" w:type="dxa"/>
            <w:vAlign w:val="center"/>
          </w:tcPr>
          <w:p w14:paraId="4ADE3EDC" w14:textId="2FC9EF69" w:rsidR="004C7123" w:rsidRPr="004C7123" w:rsidRDefault="004C7123" w:rsidP="004C7123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4C7123">
              <w:rPr>
                <w:rFonts w:ascii="Arial" w:hAnsi="Arial" w:cs="Arial"/>
                <w:b/>
                <w:bCs/>
                <w:sz w:val="24"/>
                <w:szCs w:val="24"/>
              </w:rPr>
              <w:t>Tabela</w:t>
            </w:r>
          </w:p>
        </w:tc>
        <w:tc>
          <w:tcPr>
            <w:tcW w:w="1992" w:type="dxa"/>
            <w:vAlign w:val="center"/>
          </w:tcPr>
          <w:p w14:paraId="4B1E6DF0" w14:textId="70F24ED5" w:rsidR="004C7123" w:rsidRPr="004C7123" w:rsidRDefault="004C7123" w:rsidP="004C7123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4C7123">
              <w:rPr>
                <w:rFonts w:ascii="Arial" w:hAnsi="Arial" w:cs="Arial"/>
                <w:b/>
                <w:bCs/>
                <w:sz w:val="24"/>
                <w:szCs w:val="24"/>
              </w:rPr>
              <w:t>Status CRUD (CREATE, READ, UPDATE, DELETE)</w:t>
            </w:r>
          </w:p>
        </w:tc>
        <w:tc>
          <w:tcPr>
            <w:tcW w:w="1992" w:type="dxa"/>
            <w:vAlign w:val="center"/>
          </w:tcPr>
          <w:p w14:paraId="696C7F3B" w14:textId="1AC72A5B" w:rsidR="004C7123" w:rsidRPr="004C7123" w:rsidRDefault="004C7123" w:rsidP="004C7123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4C712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Integridade (Chaves Estrangeiras &amp; </w:t>
            </w:r>
            <w:proofErr w:type="spellStart"/>
            <w:r w:rsidRPr="004C7123">
              <w:rPr>
                <w:rFonts w:ascii="Arial" w:hAnsi="Arial" w:cs="Arial"/>
                <w:b/>
                <w:bCs/>
                <w:sz w:val="24"/>
                <w:szCs w:val="24"/>
              </w:rPr>
              <w:t>Rollback</w:t>
            </w:r>
            <w:proofErr w:type="spellEnd"/>
            <w:r w:rsidRPr="004C7123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993" w:type="dxa"/>
            <w:vAlign w:val="center"/>
          </w:tcPr>
          <w:p w14:paraId="0259DB9F" w14:textId="65B0AAF7" w:rsidR="004C7123" w:rsidRPr="004C7123" w:rsidRDefault="004C7123" w:rsidP="004C7123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4C712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Performance (100+ </w:t>
            </w:r>
            <w:proofErr w:type="spellStart"/>
            <w:r w:rsidRPr="004C7123">
              <w:rPr>
                <w:rFonts w:ascii="Arial" w:hAnsi="Arial" w:cs="Arial"/>
                <w:b/>
                <w:bCs/>
                <w:sz w:val="24"/>
                <w:szCs w:val="24"/>
              </w:rPr>
              <w:t>Inserts</w:t>
            </w:r>
            <w:proofErr w:type="spellEnd"/>
            <w:r w:rsidRPr="004C7123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993" w:type="dxa"/>
            <w:vAlign w:val="center"/>
          </w:tcPr>
          <w:p w14:paraId="4C4B066D" w14:textId="459BB1A1" w:rsidR="004C7123" w:rsidRPr="004C7123" w:rsidRDefault="004C7123" w:rsidP="004C7123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4C7123">
              <w:rPr>
                <w:rFonts w:ascii="Arial" w:hAnsi="Arial" w:cs="Arial"/>
                <w:b/>
                <w:bCs/>
                <w:sz w:val="24"/>
                <w:szCs w:val="24"/>
              </w:rPr>
              <w:t>Status Geral</w:t>
            </w:r>
          </w:p>
        </w:tc>
      </w:tr>
      <w:tr w:rsidR="004C7123" w:rsidRPr="004C7123" w14:paraId="26CD606F" w14:textId="77777777" w:rsidTr="00D512A8">
        <w:tc>
          <w:tcPr>
            <w:tcW w:w="1992" w:type="dxa"/>
            <w:vAlign w:val="center"/>
          </w:tcPr>
          <w:p w14:paraId="10ADDBD8" w14:textId="00FA368C" w:rsidR="004C7123" w:rsidRPr="004C7123" w:rsidRDefault="004C7123" w:rsidP="004C7123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4C7123">
              <w:rPr>
                <w:rStyle w:val="Forte"/>
                <w:rFonts w:ascii="Arial" w:hAnsi="Arial" w:cs="Arial"/>
                <w:sz w:val="24"/>
                <w:szCs w:val="24"/>
              </w:rPr>
              <w:t>aluno</w:t>
            </w:r>
          </w:p>
        </w:tc>
        <w:tc>
          <w:tcPr>
            <w:tcW w:w="1992" w:type="dxa"/>
            <w:vAlign w:val="center"/>
          </w:tcPr>
          <w:p w14:paraId="78D7B060" w14:textId="50706A13" w:rsidR="004C7123" w:rsidRPr="004C7123" w:rsidRDefault="004C7123" w:rsidP="004C7123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4C7123">
              <w:rPr>
                <w:rFonts w:ascii="Arial" w:hAnsi="Arial" w:cs="Arial"/>
                <w:sz w:val="24"/>
                <w:szCs w:val="24"/>
              </w:rPr>
              <w:t xml:space="preserve"> OK (Todas as operações)</w:t>
            </w:r>
          </w:p>
        </w:tc>
        <w:tc>
          <w:tcPr>
            <w:tcW w:w="1992" w:type="dxa"/>
            <w:vAlign w:val="center"/>
          </w:tcPr>
          <w:p w14:paraId="05965AF3" w14:textId="6205029E" w:rsidR="004C7123" w:rsidRPr="004C7123" w:rsidRDefault="004C7123" w:rsidP="004C7123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4C7123">
              <w:rPr>
                <w:rFonts w:ascii="Arial" w:hAnsi="Arial" w:cs="Arial"/>
                <w:sz w:val="24"/>
                <w:szCs w:val="24"/>
              </w:rPr>
              <w:t xml:space="preserve"> OK (</w:t>
            </w:r>
            <w:proofErr w:type="spellStart"/>
            <w:r w:rsidRPr="004C7123">
              <w:rPr>
                <w:rFonts w:ascii="Arial" w:hAnsi="Arial" w:cs="Arial"/>
                <w:sz w:val="24"/>
                <w:szCs w:val="24"/>
              </w:rPr>
              <w:t>Rollback</w:t>
            </w:r>
            <w:proofErr w:type="spellEnd"/>
            <w:r w:rsidRPr="004C7123">
              <w:rPr>
                <w:rFonts w:ascii="Arial" w:hAnsi="Arial" w:cs="Arial"/>
                <w:sz w:val="24"/>
                <w:szCs w:val="24"/>
              </w:rPr>
              <w:t xml:space="preserve"> e FK com Turma)</w:t>
            </w:r>
          </w:p>
        </w:tc>
        <w:tc>
          <w:tcPr>
            <w:tcW w:w="1993" w:type="dxa"/>
            <w:vAlign w:val="center"/>
          </w:tcPr>
          <w:p w14:paraId="742BCA5B" w14:textId="754256D0" w:rsidR="004C7123" w:rsidRPr="004C7123" w:rsidRDefault="004C7123" w:rsidP="004C7123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4C7123">
              <w:rPr>
                <w:rFonts w:ascii="Arial" w:hAnsi="Arial" w:cs="Arial"/>
                <w:sz w:val="24"/>
                <w:szCs w:val="24"/>
              </w:rPr>
              <w:t xml:space="preserve"> OK (Tempo aceitável)</w:t>
            </w:r>
          </w:p>
        </w:tc>
        <w:tc>
          <w:tcPr>
            <w:tcW w:w="1993" w:type="dxa"/>
            <w:vAlign w:val="center"/>
          </w:tcPr>
          <w:p w14:paraId="4EFEFA19" w14:textId="48D81FBB" w:rsidR="004C7123" w:rsidRPr="004C7123" w:rsidRDefault="004C7123" w:rsidP="004C7123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4C7123">
              <w:rPr>
                <w:rStyle w:val="Forte"/>
                <w:rFonts w:ascii="Arial" w:hAnsi="Arial" w:cs="Arial"/>
                <w:sz w:val="24"/>
                <w:szCs w:val="24"/>
              </w:rPr>
              <w:t>APROVADO</w:t>
            </w:r>
          </w:p>
        </w:tc>
      </w:tr>
      <w:tr w:rsidR="004C7123" w:rsidRPr="004C7123" w14:paraId="2A08038A" w14:textId="77777777" w:rsidTr="00D512A8">
        <w:tc>
          <w:tcPr>
            <w:tcW w:w="1992" w:type="dxa"/>
            <w:vAlign w:val="center"/>
          </w:tcPr>
          <w:p w14:paraId="2FF94383" w14:textId="26463103" w:rsidR="004C7123" w:rsidRPr="004C7123" w:rsidRDefault="004C7123" w:rsidP="004C7123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4C7123">
              <w:rPr>
                <w:rStyle w:val="Forte"/>
                <w:rFonts w:ascii="Arial" w:hAnsi="Arial" w:cs="Arial"/>
                <w:sz w:val="24"/>
                <w:szCs w:val="24"/>
              </w:rPr>
              <w:t>candidato</w:t>
            </w:r>
          </w:p>
        </w:tc>
        <w:tc>
          <w:tcPr>
            <w:tcW w:w="1992" w:type="dxa"/>
            <w:vAlign w:val="center"/>
          </w:tcPr>
          <w:p w14:paraId="089FD37B" w14:textId="0D096D97" w:rsidR="004C7123" w:rsidRPr="004C7123" w:rsidRDefault="004C7123" w:rsidP="004C7123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4C7123">
              <w:rPr>
                <w:rFonts w:ascii="Arial" w:hAnsi="Arial" w:cs="Arial"/>
                <w:sz w:val="24"/>
                <w:szCs w:val="24"/>
              </w:rPr>
              <w:t xml:space="preserve"> OK (Todas as operações)</w:t>
            </w:r>
          </w:p>
        </w:tc>
        <w:tc>
          <w:tcPr>
            <w:tcW w:w="1992" w:type="dxa"/>
            <w:vAlign w:val="center"/>
          </w:tcPr>
          <w:p w14:paraId="7680D5D2" w14:textId="3DBDEF6E" w:rsidR="004C7123" w:rsidRPr="004C7123" w:rsidRDefault="004C7123" w:rsidP="004C7123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4C7123">
              <w:rPr>
                <w:rFonts w:ascii="Arial" w:hAnsi="Arial" w:cs="Arial"/>
                <w:sz w:val="24"/>
                <w:szCs w:val="24"/>
              </w:rPr>
              <w:t xml:space="preserve"> OK (FK para Aluno e </w:t>
            </w:r>
            <w:proofErr w:type="spellStart"/>
            <w:r w:rsidRPr="004C7123">
              <w:rPr>
                <w:rFonts w:ascii="Arial" w:hAnsi="Arial" w:cs="Arial"/>
                <w:sz w:val="24"/>
                <w:szCs w:val="24"/>
              </w:rPr>
              <w:t>Eleicao</w:t>
            </w:r>
            <w:proofErr w:type="spellEnd"/>
            <w:r w:rsidRPr="004C7123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993" w:type="dxa"/>
            <w:vAlign w:val="center"/>
          </w:tcPr>
          <w:p w14:paraId="4797C5B6" w14:textId="2ACFACE6" w:rsidR="004C7123" w:rsidRPr="004C7123" w:rsidRDefault="004C7123" w:rsidP="004C7123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4C7123">
              <w:rPr>
                <w:rFonts w:ascii="Arial" w:hAnsi="Arial" w:cs="Arial"/>
                <w:sz w:val="24"/>
                <w:szCs w:val="24"/>
              </w:rPr>
              <w:t xml:space="preserve"> Não Testado (Foco em FK)</w:t>
            </w:r>
          </w:p>
        </w:tc>
        <w:tc>
          <w:tcPr>
            <w:tcW w:w="1993" w:type="dxa"/>
            <w:vAlign w:val="center"/>
          </w:tcPr>
          <w:p w14:paraId="2488AAAA" w14:textId="4EB71453" w:rsidR="004C7123" w:rsidRPr="004C7123" w:rsidRDefault="004C7123" w:rsidP="004C7123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4C7123">
              <w:rPr>
                <w:rStyle w:val="Forte"/>
                <w:rFonts w:ascii="Arial" w:hAnsi="Arial" w:cs="Arial"/>
                <w:sz w:val="24"/>
                <w:szCs w:val="24"/>
              </w:rPr>
              <w:t>APROVADO</w:t>
            </w:r>
          </w:p>
        </w:tc>
      </w:tr>
      <w:tr w:rsidR="004C7123" w:rsidRPr="004C7123" w14:paraId="1E1D8EF7" w14:textId="77777777" w:rsidTr="00D512A8">
        <w:tc>
          <w:tcPr>
            <w:tcW w:w="1992" w:type="dxa"/>
            <w:vAlign w:val="center"/>
          </w:tcPr>
          <w:p w14:paraId="107C9F6D" w14:textId="6093A06C" w:rsidR="004C7123" w:rsidRPr="004C7123" w:rsidRDefault="004C7123" w:rsidP="004C7123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4C7123">
              <w:rPr>
                <w:rStyle w:val="Forte"/>
                <w:rFonts w:ascii="Arial" w:hAnsi="Arial" w:cs="Arial"/>
                <w:sz w:val="24"/>
                <w:szCs w:val="24"/>
              </w:rPr>
              <w:t>voto</w:t>
            </w:r>
          </w:p>
        </w:tc>
        <w:tc>
          <w:tcPr>
            <w:tcW w:w="1992" w:type="dxa"/>
            <w:vAlign w:val="center"/>
          </w:tcPr>
          <w:p w14:paraId="17FCC75B" w14:textId="3A9723EE" w:rsidR="004C7123" w:rsidRPr="004C7123" w:rsidRDefault="004C7123" w:rsidP="004C7123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4C7123">
              <w:rPr>
                <w:rFonts w:ascii="Arial" w:hAnsi="Arial" w:cs="Arial"/>
                <w:sz w:val="24"/>
                <w:szCs w:val="24"/>
              </w:rPr>
              <w:t xml:space="preserve"> OK (Todas as operações)</w:t>
            </w:r>
          </w:p>
        </w:tc>
        <w:tc>
          <w:tcPr>
            <w:tcW w:w="1992" w:type="dxa"/>
            <w:vAlign w:val="center"/>
          </w:tcPr>
          <w:p w14:paraId="5778AEB8" w14:textId="534A3A8D" w:rsidR="004C7123" w:rsidRPr="004C7123" w:rsidRDefault="004C7123" w:rsidP="004C7123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4C7123">
              <w:rPr>
                <w:rFonts w:ascii="Arial" w:hAnsi="Arial" w:cs="Arial"/>
                <w:sz w:val="24"/>
                <w:szCs w:val="24"/>
              </w:rPr>
              <w:t xml:space="preserve"> OK (FK para Aluno e Candidato)</w:t>
            </w:r>
          </w:p>
        </w:tc>
        <w:tc>
          <w:tcPr>
            <w:tcW w:w="1993" w:type="dxa"/>
            <w:vAlign w:val="center"/>
          </w:tcPr>
          <w:p w14:paraId="4BD3BFAE" w14:textId="7C28BC9B" w:rsidR="004C7123" w:rsidRPr="004C7123" w:rsidRDefault="004C7123" w:rsidP="004C7123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4C7123">
              <w:rPr>
                <w:rFonts w:ascii="Arial" w:hAnsi="Arial" w:cs="Arial"/>
                <w:sz w:val="24"/>
                <w:szCs w:val="24"/>
              </w:rPr>
              <w:t xml:space="preserve"> Falha na Performance</w:t>
            </w:r>
          </w:p>
        </w:tc>
        <w:tc>
          <w:tcPr>
            <w:tcW w:w="1993" w:type="dxa"/>
            <w:vAlign w:val="center"/>
          </w:tcPr>
          <w:p w14:paraId="156D5333" w14:textId="443B61FD" w:rsidR="004C7123" w:rsidRPr="004C7123" w:rsidRDefault="004C7123" w:rsidP="004C7123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4C7123">
              <w:rPr>
                <w:rStyle w:val="Forte"/>
                <w:rFonts w:ascii="Arial" w:hAnsi="Arial" w:cs="Arial"/>
                <w:sz w:val="24"/>
                <w:szCs w:val="24"/>
              </w:rPr>
              <w:t>APROVADO (Funcional)</w:t>
            </w:r>
          </w:p>
        </w:tc>
      </w:tr>
      <w:tr w:rsidR="004C7123" w:rsidRPr="004C7123" w14:paraId="4A4C8064" w14:textId="77777777" w:rsidTr="00D512A8">
        <w:tc>
          <w:tcPr>
            <w:tcW w:w="1992" w:type="dxa"/>
            <w:vAlign w:val="center"/>
          </w:tcPr>
          <w:p w14:paraId="6F025F7C" w14:textId="352AFBE1" w:rsidR="004C7123" w:rsidRPr="004C7123" w:rsidRDefault="004C7123" w:rsidP="004C7123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4C7123">
              <w:rPr>
                <w:rStyle w:val="Forte"/>
                <w:rFonts w:ascii="Arial" w:hAnsi="Arial" w:cs="Arial"/>
                <w:sz w:val="24"/>
                <w:szCs w:val="24"/>
              </w:rPr>
              <w:t>feedback</w:t>
            </w:r>
          </w:p>
        </w:tc>
        <w:tc>
          <w:tcPr>
            <w:tcW w:w="1992" w:type="dxa"/>
            <w:vAlign w:val="center"/>
          </w:tcPr>
          <w:p w14:paraId="49161C5F" w14:textId="61B50BF0" w:rsidR="004C7123" w:rsidRPr="004C7123" w:rsidRDefault="004C7123" w:rsidP="004C7123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4C7123">
              <w:rPr>
                <w:rFonts w:ascii="Arial" w:hAnsi="Arial" w:cs="Arial"/>
                <w:sz w:val="24"/>
                <w:szCs w:val="24"/>
              </w:rPr>
              <w:t xml:space="preserve"> OK (Todas as operações)</w:t>
            </w:r>
          </w:p>
        </w:tc>
        <w:tc>
          <w:tcPr>
            <w:tcW w:w="1992" w:type="dxa"/>
            <w:vAlign w:val="center"/>
          </w:tcPr>
          <w:p w14:paraId="704B39F5" w14:textId="7997D26C" w:rsidR="004C7123" w:rsidRPr="004C7123" w:rsidRDefault="004C7123" w:rsidP="004C7123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4C7123">
              <w:rPr>
                <w:rFonts w:ascii="Arial" w:hAnsi="Arial" w:cs="Arial"/>
                <w:sz w:val="24"/>
                <w:szCs w:val="24"/>
              </w:rPr>
              <w:t xml:space="preserve"> OK (FK para Aluno e </w:t>
            </w:r>
            <w:proofErr w:type="spellStart"/>
            <w:r w:rsidRPr="004C7123">
              <w:rPr>
                <w:rFonts w:ascii="Arial" w:hAnsi="Arial" w:cs="Arial"/>
                <w:sz w:val="24"/>
                <w:szCs w:val="24"/>
              </w:rPr>
              <w:t>Eleicao</w:t>
            </w:r>
            <w:proofErr w:type="spellEnd"/>
            <w:r w:rsidRPr="004C7123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993" w:type="dxa"/>
            <w:vAlign w:val="center"/>
          </w:tcPr>
          <w:p w14:paraId="10FB56DB" w14:textId="56FFB500" w:rsidR="004C7123" w:rsidRPr="004C7123" w:rsidRDefault="004C7123" w:rsidP="004C7123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4C7123">
              <w:rPr>
                <w:rFonts w:ascii="Arial" w:hAnsi="Arial" w:cs="Arial"/>
                <w:sz w:val="24"/>
                <w:szCs w:val="24"/>
              </w:rPr>
              <w:t xml:space="preserve"> Não Testado (Foco em FK)</w:t>
            </w:r>
          </w:p>
        </w:tc>
        <w:tc>
          <w:tcPr>
            <w:tcW w:w="1993" w:type="dxa"/>
            <w:vAlign w:val="center"/>
          </w:tcPr>
          <w:p w14:paraId="153FC3F0" w14:textId="1EE67C77" w:rsidR="004C7123" w:rsidRPr="004C7123" w:rsidRDefault="004C7123" w:rsidP="004C7123">
            <w:pPr>
              <w:pStyle w:val="Corpodetexto"/>
              <w:rPr>
                <w:rFonts w:ascii="Arial" w:hAnsi="Arial" w:cs="Arial"/>
                <w:sz w:val="24"/>
                <w:szCs w:val="24"/>
              </w:rPr>
            </w:pPr>
            <w:r w:rsidRPr="004C7123">
              <w:rPr>
                <w:rStyle w:val="Forte"/>
                <w:rFonts w:ascii="Arial" w:hAnsi="Arial" w:cs="Arial"/>
                <w:sz w:val="24"/>
                <w:szCs w:val="24"/>
              </w:rPr>
              <w:t>APROVADO</w:t>
            </w:r>
          </w:p>
        </w:tc>
      </w:tr>
    </w:tbl>
    <w:p w14:paraId="5E116D82" w14:textId="77777777" w:rsidR="00FF0C58" w:rsidRDefault="00FF0C58">
      <w:pPr>
        <w:pStyle w:val="Corpodetexto"/>
      </w:pPr>
    </w:p>
    <w:p w14:paraId="2973AE67" w14:textId="77777777" w:rsidR="000D5D87" w:rsidRPr="004C01AC" w:rsidRDefault="00E9736E" w:rsidP="004C01AC">
      <w:pPr>
        <w:pStyle w:val="Ttulo2"/>
        <w:jc w:val="both"/>
        <w:rPr>
          <w:rFonts w:ascii="Arial" w:hAnsi="Arial" w:cs="Arial"/>
          <w:sz w:val="24"/>
          <w:szCs w:val="24"/>
        </w:rPr>
      </w:pPr>
      <w:bookmarkStart w:id="4" w:name="X82dc8274a13298facd1bc62a8ab010529461c2a"/>
      <w:bookmarkEnd w:id="3"/>
      <w:r>
        <w:rPr>
          <w:rFonts w:ascii="Arial" w:hAnsi="Arial" w:cs="Arial"/>
          <w:sz w:val="24"/>
          <w:szCs w:val="24"/>
        </w:rPr>
        <w:lastRenderedPageBreak/>
        <w:t>3.4 - Tempo de Resposta</w:t>
      </w:r>
    </w:p>
    <w:tbl>
      <w:tblPr>
        <w:tblStyle w:val="Tabelacomgrade"/>
        <w:tblW w:w="10173" w:type="dxa"/>
        <w:tblLook w:val="04A0" w:firstRow="1" w:lastRow="0" w:firstColumn="1" w:lastColumn="0" w:noHBand="0" w:noVBand="1"/>
      </w:tblPr>
      <w:tblGrid>
        <w:gridCol w:w="2509"/>
        <w:gridCol w:w="1852"/>
        <w:gridCol w:w="1559"/>
        <w:gridCol w:w="2000"/>
        <w:gridCol w:w="2253"/>
      </w:tblGrid>
      <w:tr w:rsidR="000D5D87" w14:paraId="231078CA" w14:textId="77777777" w:rsidTr="32B1989A">
        <w:tc>
          <w:tcPr>
            <w:tcW w:w="2509" w:type="dxa"/>
          </w:tcPr>
          <w:p w14:paraId="55F65D9D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Objetivo</w:t>
            </w:r>
          </w:p>
        </w:tc>
        <w:tc>
          <w:tcPr>
            <w:tcW w:w="7664" w:type="dxa"/>
            <w:gridSpan w:val="4"/>
          </w:tcPr>
          <w:p w14:paraId="677232B7" w14:textId="77777777" w:rsidR="000D5D87" w:rsidRDefault="004C01AC" w:rsidP="004C01AC">
            <w:pPr>
              <w:pStyle w:val="Corpodetexto"/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4C01AC">
              <w:rPr>
                <w:rFonts w:ascii="Arial" w:hAnsi="Arial" w:cs="Arial"/>
                <w:b/>
                <w:bCs/>
              </w:rPr>
              <w:t>Página Inicial</w:t>
            </w:r>
          </w:p>
        </w:tc>
      </w:tr>
      <w:tr w:rsidR="000D5D87" w14:paraId="2E301057" w14:textId="77777777" w:rsidTr="32B1989A">
        <w:tc>
          <w:tcPr>
            <w:tcW w:w="2509" w:type="dxa"/>
          </w:tcPr>
          <w:p w14:paraId="49F69CD9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Técnica:</w:t>
            </w:r>
          </w:p>
        </w:tc>
        <w:tc>
          <w:tcPr>
            <w:tcW w:w="3411" w:type="dxa"/>
            <w:gridSpan w:val="2"/>
          </w:tcPr>
          <w:p w14:paraId="14EC04E8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manual</w:t>
            </w:r>
          </w:p>
        </w:tc>
        <w:tc>
          <w:tcPr>
            <w:tcW w:w="4253" w:type="dxa"/>
            <w:gridSpan w:val="2"/>
          </w:tcPr>
          <w:p w14:paraId="3D84E41D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(</w:t>
            </w:r>
            <w:proofErr w:type="gramStart"/>
            <w:r w:rsidR="004C01AC">
              <w:rPr>
                <w:rFonts w:ascii="Arial" w:hAnsi="Arial" w:cs="Arial"/>
                <w:b/>
                <w:bCs/>
              </w:rPr>
              <w:t>X</w:t>
            </w:r>
            <w:r>
              <w:rPr>
                <w:rFonts w:ascii="Arial" w:hAnsi="Arial" w:cs="Arial"/>
                <w:b/>
                <w:bCs/>
              </w:rPr>
              <w:t xml:space="preserve"> )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automática</w:t>
            </w:r>
          </w:p>
        </w:tc>
      </w:tr>
      <w:tr w:rsidR="000D5D87" w14:paraId="639FE60D" w14:textId="77777777" w:rsidTr="32B1989A">
        <w:tc>
          <w:tcPr>
            <w:tcW w:w="2509" w:type="dxa"/>
          </w:tcPr>
          <w:p w14:paraId="04EFB15A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Estágio do teste</w:t>
            </w:r>
          </w:p>
        </w:tc>
        <w:tc>
          <w:tcPr>
            <w:tcW w:w="1852" w:type="dxa"/>
          </w:tcPr>
          <w:p w14:paraId="7A7371B4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Integração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  <w:tc>
          <w:tcPr>
            <w:tcW w:w="1559" w:type="dxa"/>
          </w:tcPr>
          <w:p w14:paraId="39DE0672" w14:textId="032F7326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 w:rsidRPr="32B1989A">
              <w:rPr>
                <w:rFonts w:ascii="Arial" w:hAnsi="Arial" w:cs="Arial"/>
                <w:b/>
                <w:bCs/>
              </w:rPr>
              <w:t>Sistema (</w:t>
            </w:r>
            <w:r w:rsidR="004C01AC" w:rsidRPr="32B1989A">
              <w:rPr>
                <w:rFonts w:ascii="Arial" w:hAnsi="Arial" w:cs="Arial"/>
                <w:b/>
                <w:bCs/>
              </w:rPr>
              <w:t>X</w:t>
            </w:r>
            <w:r w:rsidRPr="32B1989A"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2000" w:type="dxa"/>
          </w:tcPr>
          <w:p w14:paraId="15AA073A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Unidade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  <w:tc>
          <w:tcPr>
            <w:tcW w:w="2253" w:type="dxa"/>
          </w:tcPr>
          <w:p w14:paraId="36E3FE4F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Aceitação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</w:tr>
      <w:tr w:rsidR="000D5D87" w14:paraId="2625062F" w14:textId="77777777" w:rsidTr="32B1989A">
        <w:tc>
          <w:tcPr>
            <w:tcW w:w="2509" w:type="dxa"/>
          </w:tcPr>
          <w:p w14:paraId="08497A43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Abordagem do teste</w:t>
            </w:r>
          </w:p>
        </w:tc>
        <w:tc>
          <w:tcPr>
            <w:tcW w:w="3411" w:type="dxa"/>
            <w:gridSpan w:val="2"/>
          </w:tcPr>
          <w:p w14:paraId="05E40149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Caixa branca </w:t>
            </w:r>
            <w:proofErr w:type="gramStart"/>
            <w:r>
              <w:rPr>
                <w:rFonts w:ascii="Arial" w:hAnsi="Arial" w:cs="Arial"/>
                <w:b/>
                <w:bCs/>
              </w:rPr>
              <w:t>(</w:t>
            </w:r>
            <w:r w:rsidR="00C81E7B"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)</w:t>
            </w:r>
            <w:proofErr w:type="gramEnd"/>
          </w:p>
        </w:tc>
        <w:tc>
          <w:tcPr>
            <w:tcW w:w="4253" w:type="dxa"/>
            <w:gridSpan w:val="2"/>
          </w:tcPr>
          <w:p w14:paraId="1711EFB1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Caixa preta (</w:t>
            </w:r>
            <w:proofErr w:type="gramStart"/>
            <w:r w:rsidR="00C81E7B">
              <w:rPr>
                <w:rFonts w:ascii="Arial" w:hAnsi="Arial" w:cs="Arial"/>
                <w:b/>
                <w:bCs/>
              </w:rPr>
              <w:t>X</w:t>
            </w:r>
            <w:r>
              <w:rPr>
                <w:rFonts w:ascii="Arial" w:hAnsi="Arial" w:cs="Arial"/>
                <w:b/>
                <w:bCs/>
              </w:rPr>
              <w:t xml:space="preserve"> )</w:t>
            </w:r>
            <w:proofErr w:type="gramEnd"/>
          </w:p>
        </w:tc>
      </w:tr>
      <w:tr w:rsidR="000D5D87" w14:paraId="40AB61B8" w14:textId="77777777" w:rsidTr="32B1989A">
        <w:tc>
          <w:tcPr>
            <w:tcW w:w="2509" w:type="dxa"/>
          </w:tcPr>
          <w:p w14:paraId="756B0B58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Responsável(is)</w:t>
            </w:r>
          </w:p>
        </w:tc>
        <w:tc>
          <w:tcPr>
            <w:tcW w:w="7664" w:type="dxa"/>
            <w:gridSpan w:val="4"/>
          </w:tcPr>
          <w:p w14:paraId="269F19BE" w14:textId="77777777" w:rsidR="000D5D87" w:rsidRDefault="00E9736E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Programador(es) ou equipe de testes</w:t>
            </w:r>
          </w:p>
        </w:tc>
      </w:tr>
    </w:tbl>
    <w:p w14:paraId="09D0A591" w14:textId="77777777" w:rsidR="000D5D87" w:rsidRDefault="000D5D87">
      <w:pPr>
        <w:pStyle w:val="Corpodetexto"/>
      </w:pPr>
    </w:p>
    <w:p w14:paraId="246C575C" w14:textId="77777777" w:rsidR="004C01AC" w:rsidRDefault="004C01AC">
      <w:pPr>
        <w:pStyle w:val="Corpodetexto"/>
        <w:rPr>
          <w:rFonts w:ascii="Arial" w:hAnsi="Arial" w:cs="Arial"/>
          <w:b/>
          <w:bCs/>
          <w:sz w:val="24"/>
          <w:szCs w:val="24"/>
        </w:rPr>
      </w:pPr>
      <w:r w:rsidRPr="004C01AC">
        <w:rPr>
          <w:rFonts w:ascii="Arial" w:hAnsi="Arial" w:cs="Arial"/>
          <w:b/>
          <w:bCs/>
          <w:sz w:val="24"/>
          <w:szCs w:val="24"/>
        </w:rPr>
        <w:t>Tempo de resposta:</w:t>
      </w:r>
      <w:r w:rsidRPr="004C01AC">
        <w:rPr>
          <w:rFonts w:ascii="Arial" w:hAnsi="Arial" w:cs="Arial"/>
          <w:sz w:val="24"/>
          <w:szCs w:val="24"/>
        </w:rPr>
        <w:t xml:space="preserve"> </w:t>
      </w:r>
      <w:r w:rsidRPr="004C01AC">
        <w:rPr>
          <w:rFonts w:ascii="Arial" w:hAnsi="Arial" w:cs="Arial"/>
          <w:b/>
          <w:bCs/>
          <w:sz w:val="24"/>
          <w:szCs w:val="24"/>
        </w:rPr>
        <w:t>0.009 segundos</w:t>
      </w:r>
    </w:p>
    <w:p w14:paraId="6B603A4A" w14:textId="77777777" w:rsidR="004C01AC" w:rsidRPr="004C01AC" w:rsidRDefault="004C01AC" w:rsidP="004C01AC">
      <w:pPr>
        <w:pStyle w:val="Ttulo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3.4.1 -</w:t>
      </w:r>
    </w:p>
    <w:tbl>
      <w:tblPr>
        <w:tblStyle w:val="Tabelacomgrade"/>
        <w:tblW w:w="10173" w:type="dxa"/>
        <w:tblLook w:val="04A0" w:firstRow="1" w:lastRow="0" w:firstColumn="1" w:lastColumn="0" w:noHBand="0" w:noVBand="1"/>
      </w:tblPr>
      <w:tblGrid>
        <w:gridCol w:w="2509"/>
        <w:gridCol w:w="1852"/>
        <w:gridCol w:w="1559"/>
        <w:gridCol w:w="2000"/>
        <w:gridCol w:w="2253"/>
      </w:tblGrid>
      <w:tr w:rsidR="004C01AC" w14:paraId="66221008" w14:textId="77777777" w:rsidTr="00D512A8">
        <w:tc>
          <w:tcPr>
            <w:tcW w:w="2509" w:type="dxa"/>
          </w:tcPr>
          <w:p w14:paraId="65A908DD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Objetivo</w:t>
            </w:r>
          </w:p>
        </w:tc>
        <w:tc>
          <w:tcPr>
            <w:tcW w:w="7664" w:type="dxa"/>
            <w:gridSpan w:val="4"/>
          </w:tcPr>
          <w:p w14:paraId="20C5FA5A" w14:textId="77777777" w:rsidR="004C01AC" w:rsidRDefault="004C01AC" w:rsidP="00D512A8">
            <w:pPr>
              <w:pStyle w:val="Corpodetexto"/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4C01AC">
              <w:rPr>
                <w:rFonts w:ascii="Arial" w:hAnsi="Arial" w:cs="Arial"/>
                <w:b/>
                <w:bCs/>
              </w:rPr>
              <w:t>Eleições Ativas</w:t>
            </w:r>
          </w:p>
        </w:tc>
      </w:tr>
      <w:tr w:rsidR="004C01AC" w14:paraId="76B36BE2" w14:textId="77777777" w:rsidTr="00D512A8">
        <w:tc>
          <w:tcPr>
            <w:tcW w:w="2509" w:type="dxa"/>
          </w:tcPr>
          <w:p w14:paraId="43CDEBBB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Técnica:</w:t>
            </w:r>
          </w:p>
        </w:tc>
        <w:tc>
          <w:tcPr>
            <w:tcW w:w="3411" w:type="dxa"/>
            <w:gridSpan w:val="2"/>
          </w:tcPr>
          <w:p w14:paraId="4DD94331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manual</w:t>
            </w:r>
          </w:p>
        </w:tc>
        <w:tc>
          <w:tcPr>
            <w:tcW w:w="4253" w:type="dxa"/>
            <w:gridSpan w:val="2"/>
          </w:tcPr>
          <w:p w14:paraId="22F39BF9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( X</w:t>
            </w:r>
            <w:proofErr w:type="gramEnd"/>
            <w:r>
              <w:rPr>
                <w:rFonts w:ascii="Arial" w:hAnsi="Arial" w:cs="Arial"/>
                <w:b/>
                <w:bCs/>
              </w:rPr>
              <w:t>) automática</w:t>
            </w:r>
          </w:p>
        </w:tc>
      </w:tr>
      <w:tr w:rsidR="004C01AC" w14:paraId="21821C64" w14:textId="77777777" w:rsidTr="00D512A8">
        <w:tc>
          <w:tcPr>
            <w:tcW w:w="2509" w:type="dxa"/>
          </w:tcPr>
          <w:p w14:paraId="5C3EA16E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Estágio do teste</w:t>
            </w:r>
          </w:p>
        </w:tc>
        <w:tc>
          <w:tcPr>
            <w:tcW w:w="1852" w:type="dxa"/>
          </w:tcPr>
          <w:p w14:paraId="69C3DB31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Integração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  <w:tc>
          <w:tcPr>
            <w:tcW w:w="1559" w:type="dxa"/>
          </w:tcPr>
          <w:p w14:paraId="19BCC5AA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Sistema </w:t>
            </w:r>
            <w:proofErr w:type="gramStart"/>
            <w:r>
              <w:rPr>
                <w:rFonts w:ascii="Arial" w:hAnsi="Arial" w:cs="Arial"/>
                <w:b/>
                <w:bCs/>
              </w:rPr>
              <w:t xml:space="preserve">( </w:t>
            </w:r>
            <w:r w:rsidR="00C81E7B">
              <w:rPr>
                <w:rFonts w:ascii="Arial" w:hAnsi="Arial" w:cs="Arial"/>
                <w:b/>
                <w:bCs/>
              </w:rPr>
              <w:t>X</w:t>
            </w:r>
            <w:proofErr w:type="gramEnd"/>
            <w:r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2000" w:type="dxa"/>
          </w:tcPr>
          <w:p w14:paraId="79F7BC95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Unidade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  <w:tc>
          <w:tcPr>
            <w:tcW w:w="2253" w:type="dxa"/>
          </w:tcPr>
          <w:p w14:paraId="300A9851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Aceitação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</w:tr>
      <w:tr w:rsidR="004C01AC" w14:paraId="70F8D8B4" w14:textId="77777777" w:rsidTr="00D512A8">
        <w:tc>
          <w:tcPr>
            <w:tcW w:w="2509" w:type="dxa"/>
          </w:tcPr>
          <w:p w14:paraId="1787EE50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Abordagem do teste</w:t>
            </w:r>
          </w:p>
        </w:tc>
        <w:tc>
          <w:tcPr>
            <w:tcW w:w="3411" w:type="dxa"/>
            <w:gridSpan w:val="2"/>
          </w:tcPr>
          <w:p w14:paraId="54CE3F90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Caixa branca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  <w:tc>
          <w:tcPr>
            <w:tcW w:w="4253" w:type="dxa"/>
            <w:gridSpan w:val="2"/>
          </w:tcPr>
          <w:p w14:paraId="0769629D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Caixa preta (</w:t>
            </w:r>
            <w:proofErr w:type="gramStart"/>
            <w:r w:rsidR="00C81E7B">
              <w:rPr>
                <w:rFonts w:ascii="Arial" w:hAnsi="Arial" w:cs="Arial"/>
                <w:b/>
                <w:bCs/>
              </w:rPr>
              <w:t>X</w:t>
            </w:r>
            <w:r>
              <w:rPr>
                <w:rFonts w:ascii="Arial" w:hAnsi="Arial" w:cs="Arial"/>
                <w:b/>
                <w:bCs/>
              </w:rPr>
              <w:t xml:space="preserve"> )</w:t>
            </w:r>
            <w:proofErr w:type="gramEnd"/>
          </w:p>
        </w:tc>
      </w:tr>
      <w:tr w:rsidR="004C01AC" w14:paraId="75C00541" w14:textId="77777777" w:rsidTr="00D512A8">
        <w:tc>
          <w:tcPr>
            <w:tcW w:w="2509" w:type="dxa"/>
          </w:tcPr>
          <w:p w14:paraId="159E7006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Responsável(is)</w:t>
            </w:r>
          </w:p>
        </w:tc>
        <w:tc>
          <w:tcPr>
            <w:tcW w:w="7664" w:type="dxa"/>
            <w:gridSpan w:val="4"/>
          </w:tcPr>
          <w:p w14:paraId="7A3C48C1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Programador(es) ou equipe de testes</w:t>
            </w:r>
          </w:p>
        </w:tc>
      </w:tr>
    </w:tbl>
    <w:p w14:paraId="6296733D" w14:textId="77777777" w:rsidR="004C01AC" w:rsidRDefault="004C01AC" w:rsidP="004C01AC">
      <w:pPr>
        <w:pStyle w:val="Corpodetexto"/>
        <w:rPr>
          <w:rFonts w:ascii="Arial" w:hAnsi="Arial" w:cs="Arial"/>
          <w:b/>
          <w:bCs/>
          <w:sz w:val="24"/>
          <w:szCs w:val="24"/>
        </w:rPr>
      </w:pPr>
    </w:p>
    <w:p w14:paraId="40CFE944" w14:textId="77777777" w:rsidR="004C01AC" w:rsidRDefault="004C01AC" w:rsidP="004C01AC">
      <w:pPr>
        <w:pStyle w:val="Corpodetexto"/>
        <w:rPr>
          <w:rFonts w:ascii="Arial" w:hAnsi="Arial" w:cs="Arial"/>
          <w:b/>
          <w:bCs/>
          <w:sz w:val="24"/>
          <w:szCs w:val="24"/>
        </w:rPr>
      </w:pPr>
      <w:r w:rsidRPr="004C01AC">
        <w:rPr>
          <w:rFonts w:ascii="Arial" w:hAnsi="Arial" w:cs="Arial"/>
          <w:b/>
          <w:bCs/>
          <w:sz w:val="24"/>
          <w:szCs w:val="24"/>
        </w:rPr>
        <w:t>Tempo de resposta:</w:t>
      </w:r>
      <w:r w:rsidRPr="004C01AC">
        <w:rPr>
          <w:rFonts w:ascii="Arial" w:hAnsi="Arial" w:cs="Arial"/>
          <w:sz w:val="24"/>
          <w:szCs w:val="24"/>
        </w:rPr>
        <w:t xml:space="preserve"> </w:t>
      </w:r>
      <w:r w:rsidRPr="004C01AC">
        <w:rPr>
          <w:rFonts w:ascii="Arial" w:hAnsi="Arial" w:cs="Arial"/>
          <w:b/>
          <w:bCs/>
          <w:sz w:val="24"/>
          <w:szCs w:val="24"/>
        </w:rPr>
        <w:t>~0.022 segundos</w:t>
      </w:r>
    </w:p>
    <w:p w14:paraId="0334A415" w14:textId="77777777" w:rsidR="004C01AC" w:rsidRPr="004C01AC" w:rsidRDefault="004C01AC" w:rsidP="004C01AC">
      <w:pPr>
        <w:pStyle w:val="Ttulo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3.4.2 -</w:t>
      </w:r>
    </w:p>
    <w:tbl>
      <w:tblPr>
        <w:tblStyle w:val="Tabelacomgrade"/>
        <w:tblW w:w="10173" w:type="dxa"/>
        <w:tblLook w:val="04A0" w:firstRow="1" w:lastRow="0" w:firstColumn="1" w:lastColumn="0" w:noHBand="0" w:noVBand="1"/>
      </w:tblPr>
      <w:tblGrid>
        <w:gridCol w:w="2509"/>
        <w:gridCol w:w="1852"/>
        <w:gridCol w:w="1559"/>
        <w:gridCol w:w="2000"/>
        <w:gridCol w:w="2253"/>
      </w:tblGrid>
      <w:tr w:rsidR="004C01AC" w14:paraId="4A4E694B" w14:textId="77777777" w:rsidTr="00D512A8">
        <w:tc>
          <w:tcPr>
            <w:tcW w:w="2509" w:type="dxa"/>
          </w:tcPr>
          <w:p w14:paraId="15876CF5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Objetivo</w:t>
            </w:r>
          </w:p>
        </w:tc>
        <w:tc>
          <w:tcPr>
            <w:tcW w:w="7664" w:type="dxa"/>
            <w:gridSpan w:val="4"/>
          </w:tcPr>
          <w:p w14:paraId="076BB6BF" w14:textId="77777777" w:rsidR="004C01AC" w:rsidRDefault="004C01AC" w:rsidP="00D512A8">
            <w:pPr>
              <w:pStyle w:val="Corpodetexto"/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4C01AC">
              <w:rPr>
                <w:rFonts w:ascii="Arial" w:hAnsi="Arial" w:cs="Arial"/>
                <w:b/>
                <w:bCs/>
              </w:rPr>
              <w:t>Página de Votação</w:t>
            </w:r>
          </w:p>
        </w:tc>
      </w:tr>
      <w:tr w:rsidR="004C01AC" w14:paraId="7E7265DA" w14:textId="77777777" w:rsidTr="00D512A8">
        <w:tc>
          <w:tcPr>
            <w:tcW w:w="2509" w:type="dxa"/>
          </w:tcPr>
          <w:p w14:paraId="3D2A4D05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Técnica:</w:t>
            </w:r>
          </w:p>
        </w:tc>
        <w:tc>
          <w:tcPr>
            <w:tcW w:w="3411" w:type="dxa"/>
            <w:gridSpan w:val="2"/>
          </w:tcPr>
          <w:p w14:paraId="1AD98C70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manual</w:t>
            </w:r>
          </w:p>
        </w:tc>
        <w:tc>
          <w:tcPr>
            <w:tcW w:w="4253" w:type="dxa"/>
            <w:gridSpan w:val="2"/>
          </w:tcPr>
          <w:p w14:paraId="26ED7370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( X</w:t>
            </w:r>
            <w:proofErr w:type="gramEnd"/>
            <w:r>
              <w:rPr>
                <w:rFonts w:ascii="Arial" w:hAnsi="Arial" w:cs="Arial"/>
                <w:b/>
                <w:bCs/>
              </w:rPr>
              <w:t>) automática</w:t>
            </w:r>
          </w:p>
        </w:tc>
      </w:tr>
      <w:tr w:rsidR="004C01AC" w14:paraId="5988163B" w14:textId="77777777" w:rsidTr="00D512A8">
        <w:tc>
          <w:tcPr>
            <w:tcW w:w="2509" w:type="dxa"/>
          </w:tcPr>
          <w:p w14:paraId="05BA580E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Estágio do teste</w:t>
            </w:r>
          </w:p>
        </w:tc>
        <w:tc>
          <w:tcPr>
            <w:tcW w:w="1852" w:type="dxa"/>
          </w:tcPr>
          <w:p w14:paraId="58D0CE4D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Integração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  <w:tc>
          <w:tcPr>
            <w:tcW w:w="1559" w:type="dxa"/>
          </w:tcPr>
          <w:p w14:paraId="5D87492C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Sistema (</w:t>
            </w:r>
            <w:proofErr w:type="gramStart"/>
            <w:r w:rsidR="00C81E7B">
              <w:rPr>
                <w:rFonts w:ascii="Arial" w:hAnsi="Arial" w:cs="Arial"/>
                <w:b/>
                <w:bCs/>
              </w:rPr>
              <w:t>X</w:t>
            </w:r>
            <w:r>
              <w:rPr>
                <w:rFonts w:ascii="Arial" w:hAnsi="Arial" w:cs="Arial"/>
                <w:b/>
                <w:bCs/>
              </w:rPr>
              <w:t xml:space="preserve"> )</w:t>
            </w:r>
            <w:proofErr w:type="gramEnd"/>
          </w:p>
        </w:tc>
        <w:tc>
          <w:tcPr>
            <w:tcW w:w="2000" w:type="dxa"/>
          </w:tcPr>
          <w:p w14:paraId="2A0EF7B9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Unidade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  <w:tc>
          <w:tcPr>
            <w:tcW w:w="2253" w:type="dxa"/>
          </w:tcPr>
          <w:p w14:paraId="1B424CC6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Aceitação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</w:tr>
      <w:tr w:rsidR="004C01AC" w14:paraId="146C94B5" w14:textId="77777777" w:rsidTr="00D512A8">
        <w:tc>
          <w:tcPr>
            <w:tcW w:w="2509" w:type="dxa"/>
          </w:tcPr>
          <w:p w14:paraId="54C9A827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Abordagem do teste</w:t>
            </w:r>
          </w:p>
        </w:tc>
        <w:tc>
          <w:tcPr>
            <w:tcW w:w="3411" w:type="dxa"/>
            <w:gridSpan w:val="2"/>
          </w:tcPr>
          <w:p w14:paraId="5744CE63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Caixa branca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  <w:tc>
          <w:tcPr>
            <w:tcW w:w="4253" w:type="dxa"/>
            <w:gridSpan w:val="2"/>
          </w:tcPr>
          <w:p w14:paraId="05AE8D3A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Caixa preta </w:t>
            </w:r>
            <w:proofErr w:type="gramStart"/>
            <w:r>
              <w:rPr>
                <w:rFonts w:ascii="Arial" w:hAnsi="Arial" w:cs="Arial"/>
                <w:b/>
                <w:bCs/>
              </w:rPr>
              <w:t xml:space="preserve">( </w:t>
            </w:r>
            <w:r w:rsidR="00C81E7B">
              <w:rPr>
                <w:rFonts w:ascii="Arial" w:hAnsi="Arial" w:cs="Arial"/>
                <w:b/>
                <w:bCs/>
              </w:rPr>
              <w:t>X</w:t>
            </w:r>
            <w:proofErr w:type="gramEnd"/>
            <w:r>
              <w:rPr>
                <w:rFonts w:ascii="Arial" w:hAnsi="Arial" w:cs="Arial"/>
                <w:b/>
                <w:bCs/>
              </w:rPr>
              <w:t>)</w:t>
            </w:r>
          </w:p>
        </w:tc>
      </w:tr>
      <w:tr w:rsidR="004C01AC" w14:paraId="7C98B768" w14:textId="77777777" w:rsidTr="00D512A8">
        <w:tc>
          <w:tcPr>
            <w:tcW w:w="2509" w:type="dxa"/>
          </w:tcPr>
          <w:p w14:paraId="2491A4CB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Responsável(is)</w:t>
            </w:r>
          </w:p>
        </w:tc>
        <w:tc>
          <w:tcPr>
            <w:tcW w:w="7664" w:type="dxa"/>
            <w:gridSpan w:val="4"/>
          </w:tcPr>
          <w:p w14:paraId="026BCCB4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Programador(es) ou equipe de testes</w:t>
            </w:r>
          </w:p>
        </w:tc>
      </w:tr>
    </w:tbl>
    <w:p w14:paraId="09C0FC76" w14:textId="77777777" w:rsidR="004C01AC" w:rsidRDefault="004C01AC" w:rsidP="004C01AC">
      <w:pPr>
        <w:pStyle w:val="Corpodetexto"/>
        <w:rPr>
          <w:rFonts w:ascii="Arial" w:hAnsi="Arial" w:cs="Arial"/>
          <w:b/>
          <w:bCs/>
          <w:sz w:val="24"/>
          <w:szCs w:val="24"/>
        </w:rPr>
      </w:pPr>
    </w:p>
    <w:p w14:paraId="4BA1DFA8" w14:textId="77777777" w:rsidR="004C01AC" w:rsidRDefault="004C01AC" w:rsidP="004C01AC">
      <w:pPr>
        <w:pStyle w:val="Corpodetexto"/>
        <w:rPr>
          <w:rFonts w:ascii="Arial" w:hAnsi="Arial" w:cs="Arial"/>
          <w:b/>
          <w:bCs/>
          <w:sz w:val="24"/>
          <w:szCs w:val="24"/>
        </w:rPr>
      </w:pPr>
      <w:r w:rsidRPr="004C01AC">
        <w:rPr>
          <w:rFonts w:ascii="Arial" w:hAnsi="Arial" w:cs="Arial"/>
          <w:b/>
          <w:bCs/>
          <w:sz w:val="24"/>
          <w:szCs w:val="24"/>
        </w:rPr>
        <w:t>Tempo de resposta:</w:t>
      </w:r>
      <w:r w:rsidRPr="004C01AC">
        <w:rPr>
          <w:rFonts w:ascii="Arial" w:hAnsi="Arial" w:cs="Arial"/>
          <w:sz w:val="24"/>
          <w:szCs w:val="24"/>
        </w:rPr>
        <w:t xml:space="preserve"> </w:t>
      </w:r>
      <w:r w:rsidRPr="004C01AC">
        <w:rPr>
          <w:rFonts w:ascii="Arial" w:hAnsi="Arial" w:cs="Arial"/>
          <w:b/>
          <w:bCs/>
          <w:sz w:val="24"/>
          <w:szCs w:val="24"/>
        </w:rPr>
        <w:t>0.006 segundos</w:t>
      </w:r>
    </w:p>
    <w:p w14:paraId="1C0E10FE" w14:textId="77777777" w:rsidR="004C01AC" w:rsidRPr="004C01AC" w:rsidRDefault="004C01AC" w:rsidP="004C01AC">
      <w:pPr>
        <w:pStyle w:val="Ttulo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3.4.3 -</w:t>
      </w:r>
    </w:p>
    <w:tbl>
      <w:tblPr>
        <w:tblStyle w:val="Tabelacomgrade"/>
        <w:tblW w:w="10173" w:type="dxa"/>
        <w:tblLook w:val="04A0" w:firstRow="1" w:lastRow="0" w:firstColumn="1" w:lastColumn="0" w:noHBand="0" w:noVBand="1"/>
      </w:tblPr>
      <w:tblGrid>
        <w:gridCol w:w="2509"/>
        <w:gridCol w:w="1852"/>
        <w:gridCol w:w="1559"/>
        <w:gridCol w:w="2000"/>
        <w:gridCol w:w="2253"/>
      </w:tblGrid>
      <w:tr w:rsidR="004C01AC" w14:paraId="2A486838" w14:textId="77777777" w:rsidTr="00D512A8">
        <w:tc>
          <w:tcPr>
            <w:tcW w:w="2509" w:type="dxa"/>
          </w:tcPr>
          <w:p w14:paraId="62AE9565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Objetivo</w:t>
            </w:r>
          </w:p>
        </w:tc>
        <w:tc>
          <w:tcPr>
            <w:tcW w:w="7664" w:type="dxa"/>
            <w:gridSpan w:val="4"/>
          </w:tcPr>
          <w:p w14:paraId="5EA63B93" w14:textId="77777777" w:rsidR="004C01AC" w:rsidRDefault="004C01AC" w:rsidP="00D512A8">
            <w:pPr>
              <w:pStyle w:val="Corpodetexto"/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4C01AC">
              <w:rPr>
                <w:rFonts w:ascii="Arial" w:hAnsi="Arial" w:cs="Arial"/>
                <w:b/>
                <w:bCs/>
              </w:rPr>
              <w:t>Página de Vencedores</w:t>
            </w:r>
          </w:p>
        </w:tc>
      </w:tr>
      <w:tr w:rsidR="004C01AC" w14:paraId="7D73F964" w14:textId="77777777" w:rsidTr="00D512A8">
        <w:tc>
          <w:tcPr>
            <w:tcW w:w="2509" w:type="dxa"/>
          </w:tcPr>
          <w:p w14:paraId="36D302D0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Técnica:</w:t>
            </w:r>
          </w:p>
        </w:tc>
        <w:tc>
          <w:tcPr>
            <w:tcW w:w="3411" w:type="dxa"/>
            <w:gridSpan w:val="2"/>
          </w:tcPr>
          <w:p w14:paraId="581FB091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manual</w:t>
            </w:r>
          </w:p>
        </w:tc>
        <w:tc>
          <w:tcPr>
            <w:tcW w:w="4253" w:type="dxa"/>
            <w:gridSpan w:val="2"/>
          </w:tcPr>
          <w:p w14:paraId="52C57DB2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( X</w:t>
            </w:r>
            <w:proofErr w:type="gramEnd"/>
            <w:r>
              <w:rPr>
                <w:rFonts w:ascii="Arial" w:hAnsi="Arial" w:cs="Arial"/>
                <w:b/>
                <w:bCs/>
              </w:rPr>
              <w:t>) automática</w:t>
            </w:r>
          </w:p>
        </w:tc>
      </w:tr>
      <w:tr w:rsidR="004C01AC" w14:paraId="5EDF731F" w14:textId="77777777" w:rsidTr="00D512A8">
        <w:tc>
          <w:tcPr>
            <w:tcW w:w="2509" w:type="dxa"/>
          </w:tcPr>
          <w:p w14:paraId="65336876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Estágio do teste</w:t>
            </w:r>
          </w:p>
        </w:tc>
        <w:tc>
          <w:tcPr>
            <w:tcW w:w="1852" w:type="dxa"/>
          </w:tcPr>
          <w:p w14:paraId="003B6FE1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Integração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  <w:tc>
          <w:tcPr>
            <w:tcW w:w="1559" w:type="dxa"/>
          </w:tcPr>
          <w:p w14:paraId="033FCBA1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Sistema (</w:t>
            </w:r>
            <w:proofErr w:type="gramStart"/>
            <w:r w:rsidR="00C81E7B">
              <w:rPr>
                <w:rFonts w:ascii="Arial" w:hAnsi="Arial" w:cs="Arial"/>
                <w:b/>
                <w:bCs/>
              </w:rPr>
              <w:t>X</w:t>
            </w:r>
            <w:r>
              <w:rPr>
                <w:rFonts w:ascii="Arial" w:hAnsi="Arial" w:cs="Arial"/>
                <w:b/>
                <w:bCs/>
              </w:rPr>
              <w:t xml:space="preserve"> )</w:t>
            </w:r>
            <w:proofErr w:type="gramEnd"/>
          </w:p>
        </w:tc>
        <w:tc>
          <w:tcPr>
            <w:tcW w:w="2000" w:type="dxa"/>
          </w:tcPr>
          <w:p w14:paraId="41739E81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Unidade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  <w:tc>
          <w:tcPr>
            <w:tcW w:w="2253" w:type="dxa"/>
          </w:tcPr>
          <w:p w14:paraId="0B9499DD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Aceitação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</w:tr>
      <w:tr w:rsidR="004C01AC" w14:paraId="3E9A78C8" w14:textId="77777777" w:rsidTr="00D512A8">
        <w:tc>
          <w:tcPr>
            <w:tcW w:w="2509" w:type="dxa"/>
          </w:tcPr>
          <w:p w14:paraId="3D50632C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Abordagem do teste</w:t>
            </w:r>
          </w:p>
        </w:tc>
        <w:tc>
          <w:tcPr>
            <w:tcW w:w="3411" w:type="dxa"/>
            <w:gridSpan w:val="2"/>
          </w:tcPr>
          <w:p w14:paraId="4FF972F0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Caixa branca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  <w:tc>
          <w:tcPr>
            <w:tcW w:w="4253" w:type="dxa"/>
            <w:gridSpan w:val="2"/>
          </w:tcPr>
          <w:p w14:paraId="2FBB46DE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Caixa preta </w:t>
            </w:r>
            <w:proofErr w:type="gramStart"/>
            <w:r>
              <w:rPr>
                <w:rFonts w:ascii="Arial" w:hAnsi="Arial" w:cs="Arial"/>
                <w:b/>
                <w:bCs/>
              </w:rPr>
              <w:t xml:space="preserve">( </w:t>
            </w:r>
            <w:r w:rsidR="00C81E7B">
              <w:rPr>
                <w:rFonts w:ascii="Arial" w:hAnsi="Arial" w:cs="Arial"/>
                <w:b/>
                <w:bCs/>
              </w:rPr>
              <w:t>X</w:t>
            </w:r>
            <w:proofErr w:type="gramEnd"/>
            <w:r>
              <w:rPr>
                <w:rFonts w:ascii="Arial" w:hAnsi="Arial" w:cs="Arial"/>
                <w:b/>
                <w:bCs/>
              </w:rPr>
              <w:t>)</w:t>
            </w:r>
          </w:p>
        </w:tc>
      </w:tr>
      <w:tr w:rsidR="004C01AC" w14:paraId="10943CB8" w14:textId="77777777" w:rsidTr="00D512A8">
        <w:tc>
          <w:tcPr>
            <w:tcW w:w="2509" w:type="dxa"/>
          </w:tcPr>
          <w:p w14:paraId="47186B18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Responsável(is)</w:t>
            </w:r>
          </w:p>
        </w:tc>
        <w:tc>
          <w:tcPr>
            <w:tcW w:w="7664" w:type="dxa"/>
            <w:gridSpan w:val="4"/>
          </w:tcPr>
          <w:p w14:paraId="0ED15AC7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Programador(es) ou equipe de testes</w:t>
            </w:r>
          </w:p>
        </w:tc>
      </w:tr>
    </w:tbl>
    <w:p w14:paraId="21EA09B4" w14:textId="77777777" w:rsidR="004C01AC" w:rsidRDefault="004C01AC" w:rsidP="004C01AC">
      <w:pPr>
        <w:pStyle w:val="Corpodetexto"/>
        <w:rPr>
          <w:rFonts w:ascii="Arial" w:hAnsi="Arial" w:cs="Arial"/>
          <w:b/>
          <w:bCs/>
          <w:sz w:val="24"/>
          <w:szCs w:val="24"/>
        </w:rPr>
      </w:pPr>
    </w:p>
    <w:p w14:paraId="545D9FE2" w14:textId="7EF85EB2" w:rsidR="004C01AC" w:rsidRDefault="004C01AC" w:rsidP="004C01AC">
      <w:pPr>
        <w:pStyle w:val="Corpodetexto"/>
        <w:rPr>
          <w:rFonts w:ascii="Arial" w:hAnsi="Arial" w:cs="Arial"/>
          <w:b/>
          <w:bCs/>
          <w:sz w:val="24"/>
          <w:szCs w:val="24"/>
        </w:rPr>
      </w:pPr>
      <w:r w:rsidRPr="004C01AC">
        <w:rPr>
          <w:rFonts w:ascii="Arial" w:hAnsi="Arial" w:cs="Arial"/>
          <w:b/>
          <w:bCs/>
          <w:sz w:val="24"/>
          <w:szCs w:val="24"/>
        </w:rPr>
        <w:t>Tempo de resposta:</w:t>
      </w:r>
      <w:r w:rsidRPr="004C01AC">
        <w:rPr>
          <w:rFonts w:ascii="Arial" w:hAnsi="Arial" w:cs="Arial"/>
          <w:sz w:val="24"/>
          <w:szCs w:val="24"/>
        </w:rPr>
        <w:t xml:space="preserve"> </w:t>
      </w:r>
      <w:r w:rsidRPr="004C01AC">
        <w:rPr>
          <w:rFonts w:ascii="Arial" w:hAnsi="Arial" w:cs="Arial"/>
          <w:b/>
          <w:bCs/>
          <w:sz w:val="24"/>
          <w:szCs w:val="24"/>
        </w:rPr>
        <w:t>0.127 segundos</w:t>
      </w:r>
    </w:p>
    <w:p w14:paraId="26CB8236" w14:textId="77777777" w:rsidR="004C01AC" w:rsidRPr="004C01AC" w:rsidRDefault="004C01AC" w:rsidP="004C01AC">
      <w:pPr>
        <w:pStyle w:val="Ttulo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3.4.4 -</w:t>
      </w:r>
    </w:p>
    <w:tbl>
      <w:tblPr>
        <w:tblStyle w:val="Tabelacomgrade"/>
        <w:tblW w:w="10173" w:type="dxa"/>
        <w:tblLook w:val="04A0" w:firstRow="1" w:lastRow="0" w:firstColumn="1" w:lastColumn="0" w:noHBand="0" w:noVBand="1"/>
      </w:tblPr>
      <w:tblGrid>
        <w:gridCol w:w="2509"/>
        <w:gridCol w:w="1852"/>
        <w:gridCol w:w="1559"/>
        <w:gridCol w:w="2000"/>
        <w:gridCol w:w="2253"/>
      </w:tblGrid>
      <w:tr w:rsidR="004C01AC" w14:paraId="2F314A69" w14:textId="77777777" w:rsidTr="00D512A8">
        <w:tc>
          <w:tcPr>
            <w:tcW w:w="2509" w:type="dxa"/>
          </w:tcPr>
          <w:p w14:paraId="684F2BAE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Objetivo</w:t>
            </w:r>
          </w:p>
        </w:tc>
        <w:tc>
          <w:tcPr>
            <w:tcW w:w="7664" w:type="dxa"/>
            <w:gridSpan w:val="4"/>
          </w:tcPr>
          <w:p w14:paraId="404B98CA" w14:textId="77777777" w:rsidR="004C01AC" w:rsidRDefault="004C01AC" w:rsidP="00D512A8">
            <w:pPr>
              <w:pStyle w:val="Corpodetexto"/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4C01AC">
              <w:rPr>
                <w:rFonts w:ascii="Arial" w:hAnsi="Arial" w:cs="Arial"/>
                <w:b/>
                <w:bCs/>
              </w:rPr>
              <w:t>Página de Candidatura</w:t>
            </w:r>
          </w:p>
        </w:tc>
      </w:tr>
      <w:tr w:rsidR="004C01AC" w14:paraId="6FE49722" w14:textId="77777777" w:rsidTr="00D512A8">
        <w:tc>
          <w:tcPr>
            <w:tcW w:w="2509" w:type="dxa"/>
          </w:tcPr>
          <w:p w14:paraId="11006D7F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Técnica:</w:t>
            </w:r>
          </w:p>
        </w:tc>
        <w:tc>
          <w:tcPr>
            <w:tcW w:w="3411" w:type="dxa"/>
            <w:gridSpan w:val="2"/>
          </w:tcPr>
          <w:p w14:paraId="58756253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manual</w:t>
            </w:r>
          </w:p>
        </w:tc>
        <w:tc>
          <w:tcPr>
            <w:tcW w:w="4253" w:type="dxa"/>
            <w:gridSpan w:val="2"/>
          </w:tcPr>
          <w:p w14:paraId="2A49E50B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( X</w:t>
            </w:r>
            <w:proofErr w:type="gramEnd"/>
            <w:r>
              <w:rPr>
                <w:rFonts w:ascii="Arial" w:hAnsi="Arial" w:cs="Arial"/>
                <w:b/>
                <w:bCs/>
              </w:rPr>
              <w:t>) automática</w:t>
            </w:r>
          </w:p>
        </w:tc>
      </w:tr>
      <w:tr w:rsidR="004C01AC" w14:paraId="6DD78F88" w14:textId="77777777" w:rsidTr="00D512A8">
        <w:tc>
          <w:tcPr>
            <w:tcW w:w="2509" w:type="dxa"/>
          </w:tcPr>
          <w:p w14:paraId="2F86DFC6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Estágio do teste</w:t>
            </w:r>
          </w:p>
        </w:tc>
        <w:tc>
          <w:tcPr>
            <w:tcW w:w="1852" w:type="dxa"/>
          </w:tcPr>
          <w:p w14:paraId="64438279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Integração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  <w:tc>
          <w:tcPr>
            <w:tcW w:w="1559" w:type="dxa"/>
          </w:tcPr>
          <w:p w14:paraId="0CF14A1B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Sistema (</w:t>
            </w:r>
            <w:proofErr w:type="gramStart"/>
            <w:r w:rsidR="00C81E7B">
              <w:rPr>
                <w:rFonts w:ascii="Arial" w:hAnsi="Arial" w:cs="Arial"/>
                <w:b/>
                <w:bCs/>
              </w:rPr>
              <w:t>X</w:t>
            </w:r>
            <w:r>
              <w:rPr>
                <w:rFonts w:ascii="Arial" w:hAnsi="Arial" w:cs="Arial"/>
                <w:b/>
                <w:bCs/>
              </w:rPr>
              <w:t xml:space="preserve"> )</w:t>
            </w:r>
            <w:proofErr w:type="gramEnd"/>
          </w:p>
        </w:tc>
        <w:tc>
          <w:tcPr>
            <w:tcW w:w="2000" w:type="dxa"/>
          </w:tcPr>
          <w:p w14:paraId="1FB4A1BC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Unidade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  <w:tc>
          <w:tcPr>
            <w:tcW w:w="2253" w:type="dxa"/>
          </w:tcPr>
          <w:p w14:paraId="6FAD7E6A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Aceitação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</w:tr>
      <w:tr w:rsidR="004C01AC" w14:paraId="527E5EEF" w14:textId="77777777" w:rsidTr="00D512A8">
        <w:tc>
          <w:tcPr>
            <w:tcW w:w="2509" w:type="dxa"/>
          </w:tcPr>
          <w:p w14:paraId="01AA4B52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Abordagem do teste</w:t>
            </w:r>
          </w:p>
        </w:tc>
        <w:tc>
          <w:tcPr>
            <w:tcW w:w="3411" w:type="dxa"/>
            <w:gridSpan w:val="2"/>
          </w:tcPr>
          <w:p w14:paraId="7D184674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Caixa branca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  <w:tc>
          <w:tcPr>
            <w:tcW w:w="4253" w:type="dxa"/>
            <w:gridSpan w:val="2"/>
          </w:tcPr>
          <w:p w14:paraId="2753BCCA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Caixa preta (</w:t>
            </w:r>
            <w:proofErr w:type="gramStart"/>
            <w:r w:rsidR="00C81E7B">
              <w:rPr>
                <w:rFonts w:ascii="Arial" w:hAnsi="Arial" w:cs="Arial"/>
                <w:b/>
                <w:bCs/>
              </w:rPr>
              <w:t>X</w:t>
            </w:r>
            <w:r>
              <w:rPr>
                <w:rFonts w:ascii="Arial" w:hAnsi="Arial" w:cs="Arial"/>
                <w:b/>
                <w:bCs/>
              </w:rPr>
              <w:t xml:space="preserve"> )</w:t>
            </w:r>
            <w:proofErr w:type="gramEnd"/>
          </w:p>
        </w:tc>
      </w:tr>
      <w:tr w:rsidR="004C01AC" w14:paraId="25817A76" w14:textId="77777777" w:rsidTr="00D512A8">
        <w:tc>
          <w:tcPr>
            <w:tcW w:w="2509" w:type="dxa"/>
          </w:tcPr>
          <w:p w14:paraId="550CD096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Responsável(is)</w:t>
            </w:r>
          </w:p>
        </w:tc>
        <w:tc>
          <w:tcPr>
            <w:tcW w:w="7664" w:type="dxa"/>
            <w:gridSpan w:val="4"/>
          </w:tcPr>
          <w:p w14:paraId="67AAFB8F" w14:textId="77777777" w:rsidR="004C01AC" w:rsidRDefault="004C01AC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Programador(es) ou equipe de testes</w:t>
            </w:r>
          </w:p>
        </w:tc>
      </w:tr>
    </w:tbl>
    <w:p w14:paraId="7343CEB7" w14:textId="77777777" w:rsidR="004C01AC" w:rsidRDefault="004C01AC" w:rsidP="004C01AC">
      <w:pPr>
        <w:pStyle w:val="Corpodetexto"/>
        <w:rPr>
          <w:rFonts w:ascii="Arial" w:hAnsi="Arial" w:cs="Arial"/>
          <w:b/>
          <w:bCs/>
          <w:sz w:val="24"/>
          <w:szCs w:val="24"/>
        </w:rPr>
      </w:pPr>
    </w:p>
    <w:p w14:paraId="2FACD8FC" w14:textId="363F7224" w:rsidR="000C28C8" w:rsidRDefault="004C01AC">
      <w:pPr>
        <w:pStyle w:val="Corpodetexto"/>
        <w:rPr>
          <w:rFonts w:ascii="Arial" w:hAnsi="Arial" w:cs="Arial"/>
          <w:b/>
          <w:bCs/>
          <w:sz w:val="24"/>
          <w:szCs w:val="24"/>
        </w:rPr>
      </w:pPr>
      <w:r w:rsidRPr="004C01AC">
        <w:rPr>
          <w:rFonts w:ascii="Arial" w:hAnsi="Arial" w:cs="Arial"/>
          <w:b/>
          <w:bCs/>
          <w:sz w:val="24"/>
          <w:szCs w:val="24"/>
        </w:rPr>
        <w:t>Tempo de resposta:</w:t>
      </w:r>
      <w:r w:rsidRPr="004C01AC">
        <w:rPr>
          <w:rFonts w:ascii="Arial" w:hAnsi="Arial" w:cs="Arial"/>
          <w:sz w:val="24"/>
          <w:szCs w:val="24"/>
        </w:rPr>
        <w:t xml:space="preserve"> </w:t>
      </w:r>
      <w:r w:rsidRPr="004C01AC">
        <w:rPr>
          <w:rFonts w:ascii="Arial" w:hAnsi="Arial" w:cs="Arial"/>
          <w:b/>
          <w:bCs/>
          <w:sz w:val="24"/>
          <w:szCs w:val="24"/>
        </w:rPr>
        <w:t>0.006 segundos</w:t>
      </w:r>
      <w:bookmarkStart w:id="5" w:name="Xf47b09f2dfe1068897da3cf2bd7b3fca4779b37"/>
      <w:bookmarkEnd w:id="4"/>
    </w:p>
    <w:p w14:paraId="5DF657EB" w14:textId="77777777" w:rsidR="00D963D4" w:rsidRDefault="00D963D4" w:rsidP="00D963D4">
      <w:pPr>
        <w:pStyle w:val="Corpodetex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3.4.5-</w:t>
      </w:r>
    </w:p>
    <w:tbl>
      <w:tblPr>
        <w:tblStyle w:val="Tabelacomgrade"/>
        <w:tblW w:w="10173" w:type="dxa"/>
        <w:tblLook w:val="04A0" w:firstRow="1" w:lastRow="0" w:firstColumn="1" w:lastColumn="0" w:noHBand="0" w:noVBand="1"/>
      </w:tblPr>
      <w:tblGrid>
        <w:gridCol w:w="2509"/>
        <w:gridCol w:w="1852"/>
        <w:gridCol w:w="1559"/>
        <w:gridCol w:w="2000"/>
        <w:gridCol w:w="2253"/>
      </w:tblGrid>
      <w:tr w:rsidR="00D963D4" w14:paraId="3E3525E0" w14:textId="77777777" w:rsidTr="00D512A8">
        <w:tc>
          <w:tcPr>
            <w:tcW w:w="2509" w:type="dxa"/>
          </w:tcPr>
          <w:p w14:paraId="4E97BC3F" w14:textId="77777777" w:rsidR="00D963D4" w:rsidRDefault="00D963D4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Objetivo</w:t>
            </w:r>
          </w:p>
        </w:tc>
        <w:tc>
          <w:tcPr>
            <w:tcW w:w="7664" w:type="dxa"/>
            <w:gridSpan w:val="4"/>
          </w:tcPr>
          <w:p w14:paraId="2E1D899D" w14:textId="1E1A231A" w:rsidR="00D963D4" w:rsidRDefault="00D963D4" w:rsidP="00D512A8">
            <w:pPr>
              <w:pStyle w:val="Corpodetexto"/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4C01AC">
              <w:rPr>
                <w:rFonts w:ascii="Arial" w:hAnsi="Arial" w:cs="Arial"/>
                <w:b/>
                <w:bCs/>
              </w:rPr>
              <w:t xml:space="preserve">Página </w:t>
            </w:r>
            <w:r>
              <w:rPr>
                <w:rFonts w:ascii="Arial" w:hAnsi="Arial" w:cs="Arial"/>
                <w:b/>
                <w:bCs/>
              </w:rPr>
              <w:t xml:space="preserve">do </w:t>
            </w:r>
            <w:proofErr w:type="spellStart"/>
            <w:r>
              <w:rPr>
                <w:rFonts w:ascii="Arial" w:hAnsi="Arial" w:cs="Arial"/>
                <w:b/>
                <w:bCs/>
              </w:rPr>
              <w:t>Dashbord</w:t>
            </w:r>
            <w:proofErr w:type="spellEnd"/>
            <w:r>
              <w:rPr>
                <w:rFonts w:ascii="Arial" w:hAnsi="Arial" w:cs="Arial"/>
                <w:b/>
                <w:bCs/>
              </w:rPr>
              <w:t>- Login</w:t>
            </w:r>
          </w:p>
        </w:tc>
      </w:tr>
      <w:tr w:rsidR="00D963D4" w14:paraId="77F55A92" w14:textId="77777777" w:rsidTr="00D512A8">
        <w:tc>
          <w:tcPr>
            <w:tcW w:w="2509" w:type="dxa"/>
          </w:tcPr>
          <w:p w14:paraId="17FAD40D" w14:textId="77777777" w:rsidR="00D963D4" w:rsidRDefault="00D963D4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Técnica:</w:t>
            </w:r>
          </w:p>
        </w:tc>
        <w:tc>
          <w:tcPr>
            <w:tcW w:w="3411" w:type="dxa"/>
            <w:gridSpan w:val="2"/>
          </w:tcPr>
          <w:p w14:paraId="0CA5A9C1" w14:textId="77777777" w:rsidR="00D963D4" w:rsidRDefault="00D963D4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manual</w:t>
            </w:r>
          </w:p>
        </w:tc>
        <w:tc>
          <w:tcPr>
            <w:tcW w:w="4253" w:type="dxa"/>
            <w:gridSpan w:val="2"/>
          </w:tcPr>
          <w:p w14:paraId="4A6DF8FA" w14:textId="77777777" w:rsidR="00D963D4" w:rsidRDefault="00D963D4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( X</w:t>
            </w:r>
            <w:proofErr w:type="gramEnd"/>
            <w:r>
              <w:rPr>
                <w:rFonts w:ascii="Arial" w:hAnsi="Arial" w:cs="Arial"/>
                <w:b/>
                <w:bCs/>
              </w:rPr>
              <w:t>) automática</w:t>
            </w:r>
          </w:p>
        </w:tc>
      </w:tr>
      <w:tr w:rsidR="00D963D4" w14:paraId="7DA52272" w14:textId="77777777" w:rsidTr="00D512A8">
        <w:tc>
          <w:tcPr>
            <w:tcW w:w="2509" w:type="dxa"/>
          </w:tcPr>
          <w:p w14:paraId="1AA08562" w14:textId="77777777" w:rsidR="00D963D4" w:rsidRDefault="00D963D4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Estágio do teste</w:t>
            </w:r>
          </w:p>
        </w:tc>
        <w:tc>
          <w:tcPr>
            <w:tcW w:w="1852" w:type="dxa"/>
          </w:tcPr>
          <w:p w14:paraId="1B29BB46" w14:textId="77777777" w:rsidR="00D963D4" w:rsidRDefault="00D963D4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Integração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  <w:tc>
          <w:tcPr>
            <w:tcW w:w="1559" w:type="dxa"/>
          </w:tcPr>
          <w:p w14:paraId="2B022886" w14:textId="77777777" w:rsidR="00D963D4" w:rsidRDefault="00D963D4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Sistema (</w:t>
            </w:r>
            <w:proofErr w:type="gramStart"/>
            <w:r>
              <w:rPr>
                <w:rFonts w:ascii="Arial" w:hAnsi="Arial" w:cs="Arial"/>
                <w:b/>
                <w:bCs/>
              </w:rPr>
              <w:t>X )</w:t>
            </w:r>
            <w:proofErr w:type="gramEnd"/>
          </w:p>
        </w:tc>
        <w:tc>
          <w:tcPr>
            <w:tcW w:w="2000" w:type="dxa"/>
          </w:tcPr>
          <w:p w14:paraId="0CD96A16" w14:textId="77777777" w:rsidR="00D963D4" w:rsidRDefault="00D963D4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Unidade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  <w:tc>
          <w:tcPr>
            <w:tcW w:w="2253" w:type="dxa"/>
          </w:tcPr>
          <w:p w14:paraId="0BC77376" w14:textId="77777777" w:rsidR="00D963D4" w:rsidRDefault="00D963D4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Aceitação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</w:tr>
      <w:tr w:rsidR="00D963D4" w14:paraId="398CE560" w14:textId="77777777" w:rsidTr="00D512A8">
        <w:tc>
          <w:tcPr>
            <w:tcW w:w="2509" w:type="dxa"/>
          </w:tcPr>
          <w:p w14:paraId="4327728A" w14:textId="77777777" w:rsidR="00D963D4" w:rsidRDefault="00D963D4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Abordagem do teste</w:t>
            </w:r>
          </w:p>
        </w:tc>
        <w:tc>
          <w:tcPr>
            <w:tcW w:w="3411" w:type="dxa"/>
            <w:gridSpan w:val="2"/>
          </w:tcPr>
          <w:p w14:paraId="5B61ED2D" w14:textId="77777777" w:rsidR="00D963D4" w:rsidRDefault="00D963D4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Caixa branca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  <w:tc>
          <w:tcPr>
            <w:tcW w:w="4253" w:type="dxa"/>
            <w:gridSpan w:val="2"/>
          </w:tcPr>
          <w:p w14:paraId="56D4B768" w14:textId="77777777" w:rsidR="00D963D4" w:rsidRDefault="00D963D4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Caixa preta (</w:t>
            </w:r>
            <w:proofErr w:type="gramStart"/>
            <w:r>
              <w:rPr>
                <w:rFonts w:ascii="Arial" w:hAnsi="Arial" w:cs="Arial"/>
                <w:b/>
                <w:bCs/>
              </w:rPr>
              <w:t>X )</w:t>
            </w:r>
            <w:proofErr w:type="gramEnd"/>
          </w:p>
        </w:tc>
      </w:tr>
      <w:tr w:rsidR="00D963D4" w14:paraId="7B691A95" w14:textId="77777777" w:rsidTr="00D512A8">
        <w:tc>
          <w:tcPr>
            <w:tcW w:w="2509" w:type="dxa"/>
          </w:tcPr>
          <w:p w14:paraId="6D48707C" w14:textId="77777777" w:rsidR="00D963D4" w:rsidRDefault="00D963D4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Responsável(is)</w:t>
            </w:r>
          </w:p>
        </w:tc>
        <w:tc>
          <w:tcPr>
            <w:tcW w:w="7664" w:type="dxa"/>
            <w:gridSpan w:val="4"/>
          </w:tcPr>
          <w:p w14:paraId="0F10325F" w14:textId="77777777" w:rsidR="00D963D4" w:rsidRDefault="00D963D4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Programador(es) ou equipe de testes</w:t>
            </w:r>
          </w:p>
        </w:tc>
      </w:tr>
    </w:tbl>
    <w:p w14:paraId="0A2DCF8D" w14:textId="77777777" w:rsidR="00D963D4" w:rsidRDefault="00D963D4" w:rsidP="00D963D4">
      <w:pPr>
        <w:pStyle w:val="Corpodetexto"/>
        <w:rPr>
          <w:rFonts w:ascii="Arial" w:hAnsi="Arial" w:cs="Arial"/>
          <w:b/>
          <w:bCs/>
          <w:sz w:val="24"/>
          <w:szCs w:val="24"/>
          <w:u w:val="singl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5744"/>
      </w:tblGrid>
      <w:tr w:rsidR="00BE5D52" w:rsidRPr="00BE5D52" w14:paraId="43B36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CC417" w14:textId="77777777" w:rsidR="00BE5D52" w:rsidRPr="00BE5D52" w:rsidRDefault="00BE5D52" w:rsidP="00BE5D52">
            <w:pPr>
              <w:pStyle w:val="Corpodetex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5D5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141.90 </w:t>
            </w:r>
            <w:proofErr w:type="spellStart"/>
            <w:r w:rsidRPr="00BE5D52">
              <w:rPr>
                <w:rFonts w:ascii="Arial" w:hAnsi="Arial" w:cs="Arial"/>
                <w:b/>
                <w:bCs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EB734E" w14:textId="77777777" w:rsidR="00BE5D52" w:rsidRPr="00BE5D52" w:rsidRDefault="00BE5D52" w:rsidP="00BE5D52">
            <w:pPr>
              <w:pStyle w:val="Corpodetex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5D52">
              <w:rPr>
                <w:rFonts w:ascii="Arial" w:hAnsi="Arial" w:cs="Arial"/>
                <w:b/>
                <w:bCs/>
                <w:sz w:val="24"/>
                <w:szCs w:val="24"/>
              </w:rPr>
              <w:t>Tempo de autenticação (requisição mais pesada).</w:t>
            </w:r>
          </w:p>
        </w:tc>
      </w:tr>
    </w:tbl>
    <w:p w14:paraId="7BE67283" w14:textId="77777777" w:rsidR="00D963D4" w:rsidRDefault="00D963D4">
      <w:pPr>
        <w:pStyle w:val="Corpodetexto"/>
        <w:rPr>
          <w:rFonts w:ascii="Arial" w:hAnsi="Arial" w:cs="Arial"/>
          <w:b/>
          <w:bCs/>
          <w:sz w:val="24"/>
          <w:szCs w:val="24"/>
        </w:rPr>
      </w:pPr>
    </w:p>
    <w:p w14:paraId="44CBEAAA" w14:textId="77777777" w:rsidR="00D963D4" w:rsidRDefault="00D963D4">
      <w:pPr>
        <w:pStyle w:val="Corpodetexto"/>
        <w:rPr>
          <w:rFonts w:ascii="Arial" w:hAnsi="Arial" w:cs="Arial"/>
          <w:b/>
          <w:bCs/>
          <w:sz w:val="24"/>
          <w:szCs w:val="24"/>
        </w:rPr>
      </w:pPr>
    </w:p>
    <w:p w14:paraId="677CA91A" w14:textId="0B89DF16" w:rsidR="000C28C8" w:rsidRDefault="000C28C8">
      <w:pPr>
        <w:pStyle w:val="Corpodetex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3.4.</w:t>
      </w:r>
      <w:r w:rsidR="00BE5D52">
        <w:rPr>
          <w:rFonts w:ascii="Arial" w:hAnsi="Arial" w:cs="Arial"/>
          <w:b/>
          <w:bCs/>
          <w:sz w:val="24"/>
          <w:szCs w:val="24"/>
        </w:rPr>
        <w:t>6</w:t>
      </w:r>
      <w:r>
        <w:rPr>
          <w:rFonts w:ascii="Arial" w:hAnsi="Arial" w:cs="Arial"/>
          <w:b/>
          <w:bCs/>
          <w:sz w:val="24"/>
          <w:szCs w:val="24"/>
        </w:rPr>
        <w:t>-</w:t>
      </w:r>
    </w:p>
    <w:tbl>
      <w:tblPr>
        <w:tblStyle w:val="Tabelacomgrade"/>
        <w:tblW w:w="10173" w:type="dxa"/>
        <w:tblLook w:val="04A0" w:firstRow="1" w:lastRow="0" w:firstColumn="1" w:lastColumn="0" w:noHBand="0" w:noVBand="1"/>
      </w:tblPr>
      <w:tblGrid>
        <w:gridCol w:w="2509"/>
        <w:gridCol w:w="1852"/>
        <w:gridCol w:w="1559"/>
        <w:gridCol w:w="2000"/>
        <w:gridCol w:w="2253"/>
      </w:tblGrid>
      <w:tr w:rsidR="000C28C8" w14:paraId="68EEF5FB" w14:textId="77777777" w:rsidTr="00D512A8">
        <w:tc>
          <w:tcPr>
            <w:tcW w:w="2509" w:type="dxa"/>
          </w:tcPr>
          <w:p w14:paraId="4AAB7172" w14:textId="77777777" w:rsidR="000C28C8" w:rsidRDefault="000C28C8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Objetivo</w:t>
            </w:r>
          </w:p>
        </w:tc>
        <w:tc>
          <w:tcPr>
            <w:tcW w:w="7664" w:type="dxa"/>
            <w:gridSpan w:val="4"/>
          </w:tcPr>
          <w:p w14:paraId="2E2BFF54" w14:textId="7FAED54E" w:rsidR="000C28C8" w:rsidRDefault="000C28C8" w:rsidP="00D512A8">
            <w:pPr>
              <w:pStyle w:val="Corpodetexto"/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4C01AC">
              <w:rPr>
                <w:rFonts w:ascii="Arial" w:hAnsi="Arial" w:cs="Arial"/>
                <w:b/>
                <w:bCs/>
              </w:rPr>
              <w:t xml:space="preserve">Página </w:t>
            </w:r>
            <w:r w:rsidR="005864E3">
              <w:rPr>
                <w:rFonts w:ascii="Arial" w:hAnsi="Arial" w:cs="Arial"/>
                <w:b/>
                <w:bCs/>
              </w:rPr>
              <w:t xml:space="preserve">do </w:t>
            </w:r>
            <w:proofErr w:type="spellStart"/>
            <w:r w:rsidR="005864E3">
              <w:rPr>
                <w:rFonts w:ascii="Arial" w:hAnsi="Arial" w:cs="Arial"/>
                <w:b/>
                <w:bCs/>
              </w:rPr>
              <w:t>Dashbord</w:t>
            </w:r>
            <w:proofErr w:type="spellEnd"/>
          </w:p>
        </w:tc>
      </w:tr>
      <w:tr w:rsidR="000C28C8" w14:paraId="76E2F057" w14:textId="77777777" w:rsidTr="00D512A8">
        <w:tc>
          <w:tcPr>
            <w:tcW w:w="2509" w:type="dxa"/>
          </w:tcPr>
          <w:p w14:paraId="325F8E6D" w14:textId="77777777" w:rsidR="000C28C8" w:rsidRDefault="000C28C8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Técnica:</w:t>
            </w:r>
          </w:p>
        </w:tc>
        <w:tc>
          <w:tcPr>
            <w:tcW w:w="3411" w:type="dxa"/>
            <w:gridSpan w:val="2"/>
          </w:tcPr>
          <w:p w14:paraId="16E7C930" w14:textId="77777777" w:rsidR="000C28C8" w:rsidRDefault="000C28C8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manual</w:t>
            </w:r>
          </w:p>
        </w:tc>
        <w:tc>
          <w:tcPr>
            <w:tcW w:w="4253" w:type="dxa"/>
            <w:gridSpan w:val="2"/>
          </w:tcPr>
          <w:p w14:paraId="551DE4E4" w14:textId="77777777" w:rsidR="000C28C8" w:rsidRDefault="000C28C8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( X</w:t>
            </w:r>
            <w:proofErr w:type="gramEnd"/>
            <w:r>
              <w:rPr>
                <w:rFonts w:ascii="Arial" w:hAnsi="Arial" w:cs="Arial"/>
                <w:b/>
                <w:bCs/>
              </w:rPr>
              <w:t>) automática</w:t>
            </w:r>
          </w:p>
        </w:tc>
      </w:tr>
      <w:tr w:rsidR="000C28C8" w14:paraId="6B0750C4" w14:textId="77777777" w:rsidTr="00D512A8">
        <w:tc>
          <w:tcPr>
            <w:tcW w:w="2509" w:type="dxa"/>
          </w:tcPr>
          <w:p w14:paraId="7B2B40EC" w14:textId="77777777" w:rsidR="000C28C8" w:rsidRDefault="000C28C8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Estágio do teste</w:t>
            </w:r>
          </w:p>
        </w:tc>
        <w:tc>
          <w:tcPr>
            <w:tcW w:w="1852" w:type="dxa"/>
          </w:tcPr>
          <w:p w14:paraId="45669FBC" w14:textId="77777777" w:rsidR="000C28C8" w:rsidRDefault="000C28C8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Integração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  <w:tc>
          <w:tcPr>
            <w:tcW w:w="1559" w:type="dxa"/>
          </w:tcPr>
          <w:p w14:paraId="0D0ACED5" w14:textId="77777777" w:rsidR="000C28C8" w:rsidRDefault="000C28C8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Sistema (</w:t>
            </w:r>
            <w:proofErr w:type="gramStart"/>
            <w:r>
              <w:rPr>
                <w:rFonts w:ascii="Arial" w:hAnsi="Arial" w:cs="Arial"/>
                <w:b/>
                <w:bCs/>
              </w:rPr>
              <w:t>X )</w:t>
            </w:r>
            <w:proofErr w:type="gramEnd"/>
          </w:p>
        </w:tc>
        <w:tc>
          <w:tcPr>
            <w:tcW w:w="2000" w:type="dxa"/>
          </w:tcPr>
          <w:p w14:paraId="72AD8B8E" w14:textId="77777777" w:rsidR="000C28C8" w:rsidRDefault="000C28C8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Unidade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  <w:tc>
          <w:tcPr>
            <w:tcW w:w="2253" w:type="dxa"/>
          </w:tcPr>
          <w:p w14:paraId="06CFC00C" w14:textId="77777777" w:rsidR="000C28C8" w:rsidRDefault="000C28C8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Aceitação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</w:tr>
      <w:tr w:rsidR="000C28C8" w14:paraId="3BACA7CD" w14:textId="77777777" w:rsidTr="00D512A8">
        <w:tc>
          <w:tcPr>
            <w:tcW w:w="2509" w:type="dxa"/>
          </w:tcPr>
          <w:p w14:paraId="12B26931" w14:textId="77777777" w:rsidR="000C28C8" w:rsidRDefault="000C28C8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Abordagem do teste</w:t>
            </w:r>
          </w:p>
        </w:tc>
        <w:tc>
          <w:tcPr>
            <w:tcW w:w="3411" w:type="dxa"/>
            <w:gridSpan w:val="2"/>
          </w:tcPr>
          <w:p w14:paraId="617A252F" w14:textId="77777777" w:rsidR="000C28C8" w:rsidRDefault="000C28C8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Caixa branca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  <w:tc>
          <w:tcPr>
            <w:tcW w:w="4253" w:type="dxa"/>
            <w:gridSpan w:val="2"/>
          </w:tcPr>
          <w:p w14:paraId="25F1789B" w14:textId="77777777" w:rsidR="000C28C8" w:rsidRDefault="000C28C8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Caixa preta (</w:t>
            </w:r>
            <w:proofErr w:type="gramStart"/>
            <w:r>
              <w:rPr>
                <w:rFonts w:ascii="Arial" w:hAnsi="Arial" w:cs="Arial"/>
                <w:b/>
                <w:bCs/>
              </w:rPr>
              <w:t>X )</w:t>
            </w:r>
            <w:proofErr w:type="gramEnd"/>
          </w:p>
        </w:tc>
      </w:tr>
      <w:tr w:rsidR="000C28C8" w14:paraId="53121C95" w14:textId="77777777" w:rsidTr="00D512A8">
        <w:tc>
          <w:tcPr>
            <w:tcW w:w="2509" w:type="dxa"/>
          </w:tcPr>
          <w:p w14:paraId="69AE46FA" w14:textId="77777777" w:rsidR="000C28C8" w:rsidRDefault="000C28C8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Responsável(is)</w:t>
            </w:r>
          </w:p>
        </w:tc>
        <w:tc>
          <w:tcPr>
            <w:tcW w:w="7664" w:type="dxa"/>
            <w:gridSpan w:val="4"/>
          </w:tcPr>
          <w:p w14:paraId="5DE5C70D" w14:textId="77777777" w:rsidR="000C28C8" w:rsidRDefault="000C28C8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Programador(es) ou equipe de testes</w:t>
            </w:r>
          </w:p>
        </w:tc>
      </w:tr>
    </w:tbl>
    <w:p w14:paraId="1676125F" w14:textId="77777777" w:rsidR="000C28C8" w:rsidRPr="004C01AC" w:rsidRDefault="000C28C8">
      <w:pPr>
        <w:pStyle w:val="Corpodetexto"/>
        <w:rPr>
          <w:rFonts w:ascii="Arial" w:hAnsi="Arial" w:cs="Arial"/>
          <w:b/>
          <w:bCs/>
          <w:sz w:val="24"/>
          <w:szCs w:val="24"/>
          <w:u w:val="singl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"/>
        <w:gridCol w:w="3970"/>
      </w:tblGrid>
      <w:tr w:rsidR="00CA4C5E" w:rsidRPr="00CA4C5E" w14:paraId="13224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79F35" w14:textId="77777777" w:rsidR="00CA4C5E" w:rsidRPr="00CA4C5E" w:rsidRDefault="00CA4C5E" w:rsidP="00CA4C5E">
            <w:pPr>
              <w:pStyle w:val="Ttulo2"/>
              <w:jc w:val="both"/>
              <w:rPr>
                <w:rFonts w:ascii="Arial" w:hAnsi="Arial" w:cs="Arial"/>
                <w:sz w:val="24"/>
                <w:szCs w:val="24"/>
              </w:rPr>
            </w:pPr>
            <w:bookmarkStart w:id="6" w:name="X4f6b1ef0f95c7ecae17d0484ffe5f62426fa1ec"/>
            <w:bookmarkEnd w:id="5"/>
            <w:r w:rsidRPr="00CA4C5E">
              <w:rPr>
                <w:rFonts w:ascii="Arial" w:hAnsi="Arial" w:cs="Arial"/>
                <w:sz w:val="24"/>
                <w:szCs w:val="24"/>
              </w:rPr>
              <w:t xml:space="preserve">45.17 </w:t>
            </w:r>
            <w:proofErr w:type="spellStart"/>
            <w:r w:rsidRPr="00CA4C5E">
              <w:rPr>
                <w:rFonts w:ascii="Arial" w:hAnsi="Arial" w:cs="Arial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399DB" w14:textId="77777777" w:rsidR="00CA4C5E" w:rsidRPr="00CA4C5E" w:rsidRDefault="00CA4C5E" w:rsidP="00CA4C5E">
            <w:pPr>
              <w:pStyle w:val="Ttulo2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A4C5E">
              <w:rPr>
                <w:rFonts w:ascii="Arial" w:hAnsi="Arial" w:cs="Arial"/>
                <w:sz w:val="24"/>
                <w:szCs w:val="24"/>
              </w:rPr>
              <w:t>Acesso rápido ao painel principal.</w:t>
            </w:r>
          </w:p>
        </w:tc>
      </w:tr>
    </w:tbl>
    <w:p w14:paraId="0884903F" w14:textId="07A61E8C" w:rsidR="00CA4C5E" w:rsidRDefault="00CA4C5E" w:rsidP="00CA4C5E">
      <w:pPr>
        <w:pStyle w:val="Corpodetex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3.4.</w:t>
      </w:r>
      <w:r w:rsidR="00BE5D52">
        <w:rPr>
          <w:rFonts w:ascii="Arial" w:hAnsi="Arial" w:cs="Arial"/>
          <w:b/>
          <w:bCs/>
          <w:sz w:val="24"/>
          <w:szCs w:val="24"/>
        </w:rPr>
        <w:t>7</w:t>
      </w:r>
      <w:r>
        <w:rPr>
          <w:rFonts w:ascii="Arial" w:hAnsi="Arial" w:cs="Arial"/>
          <w:b/>
          <w:bCs/>
          <w:sz w:val="24"/>
          <w:szCs w:val="24"/>
        </w:rPr>
        <w:t>-</w:t>
      </w:r>
    </w:p>
    <w:tbl>
      <w:tblPr>
        <w:tblStyle w:val="Tabelacomgrade"/>
        <w:tblW w:w="10173" w:type="dxa"/>
        <w:tblLook w:val="04A0" w:firstRow="1" w:lastRow="0" w:firstColumn="1" w:lastColumn="0" w:noHBand="0" w:noVBand="1"/>
      </w:tblPr>
      <w:tblGrid>
        <w:gridCol w:w="2509"/>
        <w:gridCol w:w="1852"/>
        <w:gridCol w:w="1559"/>
        <w:gridCol w:w="2000"/>
        <w:gridCol w:w="2253"/>
      </w:tblGrid>
      <w:tr w:rsidR="00CA4C5E" w14:paraId="0DF35641" w14:textId="77777777" w:rsidTr="00D512A8">
        <w:tc>
          <w:tcPr>
            <w:tcW w:w="2509" w:type="dxa"/>
          </w:tcPr>
          <w:p w14:paraId="609E68C0" w14:textId="77777777" w:rsidR="00CA4C5E" w:rsidRDefault="00CA4C5E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Objetivo</w:t>
            </w:r>
          </w:p>
        </w:tc>
        <w:tc>
          <w:tcPr>
            <w:tcW w:w="7664" w:type="dxa"/>
            <w:gridSpan w:val="4"/>
          </w:tcPr>
          <w:p w14:paraId="38256729" w14:textId="4D370F8C" w:rsidR="00CA4C5E" w:rsidRDefault="00CA4C5E" w:rsidP="00D512A8">
            <w:pPr>
              <w:pStyle w:val="Corpodetexto"/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4C01AC">
              <w:rPr>
                <w:rFonts w:ascii="Arial" w:hAnsi="Arial" w:cs="Arial"/>
                <w:b/>
                <w:bCs/>
              </w:rPr>
              <w:t xml:space="preserve">Página </w:t>
            </w:r>
            <w:r w:rsidR="00CB64F6">
              <w:rPr>
                <w:rFonts w:ascii="Arial" w:hAnsi="Arial" w:cs="Arial"/>
                <w:b/>
                <w:bCs/>
              </w:rPr>
              <w:t>Vencedores</w:t>
            </w:r>
          </w:p>
        </w:tc>
      </w:tr>
      <w:tr w:rsidR="00CA4C5E" w14:paraId="6DBD893E" w14:textId="77777777" w:rsidTr="00D512A8">
        <w:tc>
          <w:tcPr>
            <w:tcW w:w="2509" w:type="dxa"/>
          </w:tcPr>
          <w:p w14:paraId="4B40C498" w14:textId="77777777" w:rsidR="00CA4C5E" w:rsidRDefault="00CA4C5E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Técnica:</w:t>
            </w:r>
          </w:p>
        </w:tc>
        <w:tc>
          <w:tcPr>
            <w:tcW w:w="3411" w:type="dxa"/>
            <w:gridSpan w:val="2"/>
          </w:tcPr>
          <w:p w14:paraId="0EC2D1EA" w14:textId="77777777" w:rsidR="00CA4C5E" w:rsidRDefault="00CA4C5E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manual</w:t>
            </w:r>
          </w:p>
        </w:tc>
        <w:tc>
          <w:tcPr>
            <w:tcW w:w="4253" w:type="dxa"/>
            <w:gridSpan w:val="2"/>
          </w:tcPr>
          <w:p w14:paraId="62FBB78D" w14:textId="77777777" w:rsidR="00CA4C5E" w:rsidRDefault="00CA4C5E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( X</w:t>
            </w:r>
            <w:proofErr w:type="gramEnd"/>
            <w:r>
              <w:rPr>
                <w:rFonts w:ascii="Arial" w:hAnsi="Arial" w:cs="Arial"/>
                <w:b/>
                <w:bCs/>
              </w:rPr>
              <w:t>) automática</w:t>
            </w:r>
          </w:p>
        </w:tc>
      </w:tr>
      <w:tr w:rsidR="00CA4C5E" w14:paraId="0B926617" w14:textId="77777777" w:rsidTr="00D512A8">
        <w:tc>
          <w:tcPr>
            <w:tcW w:w="2509" w:type="dxa"/>
          </w:tcPr>
          <w:p w14:paraId="1B46F461" w14:textId="77777777" w:rsidR="00CA4C5E" w:rsidRDefault="00CA4C5E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Estágio do teste</w:t>
            </w:r>
          </w:p>
        </w:tc>
        <w:tc>
          <w:tcPr>
            <w:tcW w:w="1852" w:type="dxa"/>
          </w:tcPr>
          <w:p w14:paraId="0C19F399" w14:textId="77777777" w:rsidR="00CA4C5E" w:rsidRDefault="00CA4C5E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Integração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  <w:tc>
          <w:tcPr>
            <w:tcW w:w="1559" w:type="dxa"/>
          </w:tcPr>
          <w:p w14:paraId="5AA2FD90" w14:textId="77777777" w:rsidR="00CA4C5E" w:rsidRDefault="00CA4C5E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Sistema (</w:t>
            </w:r>
            <w:proofErr w:type="gramStart"/>
            <w:r>
              <w:rPr>
                <w:rFonts w:ascii="Arial" w:hAnsi="Arial" w:cs="Arial"/>
                <w:b/>
                <w:bCs/>
              </w:rPr>
              <w:t>X )</w:t>
            </w:r>
            <w:proofErr w:type="gramEnd"/>
          </w:p>
        </w:tc>
        <w:tc>
          <w:tcPr>
            <w:tcW w:w="2000" w:type="dxa"/>
          </w:tcPr>
          <w:p w14:paraId="39E65401" w14:textId="77777777" w:rsidR="00CA4C5E" w:rsidRDefault="00CA4C5E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Unidade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  <w:tc>
          <w:tcPr>
            <w:tcW w:w="2253" w:type="dxa"/>
          </w:tcPr>
          <w:p w14:paraId="54318A45" w14:textId="77777777" w:rsidR="00CA4C5E" w:rsidRDefault="00CA4C5E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Aceitação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</w:tr>
      <w:tr w:rsidR="00CA4C5E" w14:paraId="23FCB492" w14:textId="77777777" w:rsidTr="00D512A8">
        <w:tc>
          <w:tcPr>
            <w:tcW w:w="2509" w:type="dxa"/>
          </w:tcPr>
          <w:p w14:paraId="0A633ED9" w14:textId="77777777" w:rsidR="00CA4C5E" w:rsidRDefault="00CA4C5E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Abordagem do teste</w:t>
            </w:r>
          </w:p>
        </w:tc>
        <w:tc>
          <w:tcPr>
            <w:tcW w:w="3411" w:type="dxa"/>
            <w:gridSpan w:val="2"/>
          </w:tcPr>
          <w:p w14:paraId="1C6ED10B" w14:textId="77777777" w:rsidR="00CA4C5E" w:rsidRDefault="00CA4C5E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Caixa branca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  <w:tc>
          <w:tcPr>
            <w:tcW w:w="4253" w:type="dxa"/>
            <w:gridSpan w:val="2"/>
          </w:tcPr>
          <w:p w14:paraId="62564E0A" w14:textId="77777777" w:rsidR="00CA4C5E" w:rsidRDefault="00CA4C5E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Caixa preta (</w:t>
            </w:r>
            <w:proofErr w:type="gramStart"/>
            <w:r>
              <w:rPr>
                <w:rFonts w:ascii="Arial" w:hAnsi="Arial" w:cs="Arial"/>
                <w:b/>
                <w:bCs/>
              </w:rPr>
              <w:t>X )</w:t>
            </w:r>
            <w:proofErr w:type="gramEnd"/>
          </w:p>
        </w:tc>
      </w:tr>
      <w:tr w:rsidR="00CA4C5E" w14:paraId="20337EC1" w14:textId="77777777" w:rsidTr="00D512A8">
        <w:tc>
          <w:tcPr>
            <w:tcW w:w="2509" w:type="dxa"/>
          </w:tcPr>
          <w:p w14:paraId="30A7FDD6" w14:textId="77777777" w:rsidR="00CA4C5E" w:rsidRDefault="00CA4C5E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Responsável(is)</w:t>
            </w:r>
          </w:p>
        </w:tc>
        <w:tc>
          <w:tcPr>
            <w:tcW w:w="7664" w:type="dxa"/>
            <w:gridSpan w:val="4"/>
          </w:tcPr>
          <w:p w14:paraId="37C1C872" w14:textId="77777777" w:rsidR="00CA4C5E" w:rsidRDefault="00CA4C5E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Programador(es) ou equipe de testes</w:t>
            </w:r>
          </w:p>
        </w:tc>
      </w:tr>
    </w:tbl>
    <w:p w14:paraId="72927492" w14:textId="77777777" w:rsidR="00CA4C5E" w:rsidRPr="004C01AC" w:rsidRDefault="00CA4C5E" w:rsidP="00CA4C5E">
      <w:pPr>
        <w:pStyle w:val="Corpodetexto"/>
        <w:rPr>
          <w:rFonts w:ascii="Arial" w:hAnsi="Arial" w:cs="Arial"/>
          <w:b/>
          <w:bCs/>
          <w:sz w:val="24"/>
          <w:szCs w:val="24"/>
          <w:u w:val="singl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"/>
        <w:gridCol w:w="3517"/>
      </w:tblGrid>
      <w:tr w:rsidR="006B5B1F" w:rsidRPr="006B5B1F" w14:paraId="7A634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15A32" w14:textId="77777777" w:rsidR="006B5B1F" w:rsidRPr="006B5B1F" w:rsidRDefault="006B5B1F" w:rsidP="006B5B1F">
            <w:pPr>
              <w:pStyle w:val="Ttulo2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B5B1F">
              <w:rPr>
                <w:rFonts w:ascii="Arial" w:hAnsi="Arial" w:cs="Arial"/>
                <w:sz w:val="24"/>
                <w:szCs w:val="24"/>
              </w:rPr>
              <w:lastRenderedPageBreak/>
              <w:t xml:space="preserve">75.32 </w:t>
            </w:r>
            <w:proofErr w:type="spellStart"/>
            <w:r w:rsidRPr="006B5B1F">
              <w:rPr>
                <w:rFonts w:ascii="Arial" w:hAnsi="Arial" w:cs="Arial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DE11F1" w14:textId="77777777" w:rsidR="006B5B1F" w:rsidRPr="006B5B1F" w:rsidRDefault="006B5B1F" w:rsidP="006B5B1F">
            <w:pPr>
              <w:pStyle w:val="Ttulo2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B5B1F">
              <w:rPr>
                <w:rFonts w:ascii="Arial" w:hAnsi="Arial" w:cs="Arial"/>
                <w:sz w:val="24"/>
                <w:szCs w:val="24"/>
              </w:rPr>
              <w:t>Acesso à tela de eleição ativa.</w:t>
            </w:r>
          </w:p>
        </w:tc>
      </w:tr>
    </w:tbl>
    <w:p w14:paraId="724BADCD" w14:textId="7F9AA371" w:rsidR="006B5B1F" w:rsidRDefault="006B5B1F" w:rsidP="006B5B1F">
      <w:pPr>
        <w:pStyle w:val="Corpodetex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3.4.</w:t>
      </w:r>
      <w:r w:rsidR="00BE5D52">
        <w:rPr>
          <w:rFonts w:ascii="Arial" w:hAnsi="Arial" w:cs="Arial"/>
          <w:b/>
          <w:bCs/>
          <w:sz w:val="24"/>
          <w:szCs w:val="24"/>
        </w:rPr>
        <w:t>8</w:t>
      </w:r>
      <w:r>
        <w:rPr>
          <w:rFonts w:ascii="Arial" w:hAnsi="Arial" w:cs="Arial"/>
          <w:b/>
          <w:bCs/>
          <w:sz w:val="24"/>
          <w:szCs w:val="24"/>
        </w:rPr>
        <w:t>-</w:t>
      </w:r>
    </w:p>
    <w:tbl>
      <w:tblPr>
        <w:tblStyle w:val="Tabelacomgrade"/>
        <w:tblW w:w="10173" w:type="dxa"/>
        <w:tblLook w:val="04A0" w:firstRow="1" w:lastRow="0" w:firstColumn="1" w:lastColumn="0" w:noHBand="0" w:noVBand="1"/>
      </w:tblPr>
      <w:tblGrid>
        <w:gridCol w:w="2509"/>
        <w:gridCol w:w="1852"/>
        <w:gridCol w:w="1559"/>
        <w:gridCol w:w="2000"/>
        <w:gridCol w:w="2253"/>
      </w:tblGrid>
      <w:tr w:rsidR="006B5B1F" w14:paraId="32666170" w14:textId="77777777" w:rsidTr="00D512A8">
        <w:tc>
          <w:tcPr>
            <w:tcW w:w="2509" w:type="dxa"/>
          </w:tcPr>
          <w:p w14:paraId="5C57744D" w14:textId="77777777" w:rsidR="006B5B1F" w:rsidRDefault="006B5B1F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Objetivo</w:t>
            </w:r>
          </w:p>
        </w:tc>
        <w:tc>
          <w:tcPr>
            <w:tcW w:w="7664" w:type="dxa"/>
            <w:gridSpan w:val="4"/>
          </w:tcPr>
          <w:p w14:paraId="22159E4B" w14:textId="12E6E4E3" w:rsidR="006B5B1F" w:rsidRDefault="006B5B1F" w:rsidP="00D512A8">
            <w:pPr>
              <w:pStyle w:val="Corpodetexto"/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4C01AC">
              <w:rPr>
                <w:rFonts w:ascii="Arial" w:hAnsi="Arial" w:cs="Arial"/>
                <w:b/>
                <w:bCs/>
              </w:rPr>
              <w:t xml:space="preserve">Página </w:t>
            </w:r>
            <w:r w:rsidR="00225363">
              <w:rPr>
                <w:rFonts w:ascii="Arial" w:hAnsi="Arial" w:cs="Arial"/>
                <w:b/>
                <w:bCs/>
              </w:rPr>
              <w:t>Eleições Ativas</w:t>
            </w:r>
          </w:p>
        </w:tc>
      </w:tr>
      <w:tr w:rsidR="006B5B1F" w14:paraId="323DD880" w14:textId="77777777" w:rsidTr="00D512A8">
        <w:tc>
          <w:tcPr>
            <w:tcW w:w="2509" w:type="dxa"/>
          </w:tcPr>
          <w:p w14:paraId="1CB4D663" w14:textId="77777777" w:rsidR="006B5B1F" w:rsidRDefault="006B5B1F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Técnica:</w:t>
            </w:r>
          </w:p>
        </w:tc>
        <w:tc>
          <w:tcPr>
            <w:tcW w:w="3411" w:type="dxa"/>
            <w:gridSpan w:val="2"/>
          </w:tcPr>
          <w:p w14:paraId="60915F7E" w14:textId="77777777" w:rsidR="006B5B1F" w:rsidRDefault="006B5B1F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manual</w:t>
            </w:r>
          </w:p>
        </w:tc>
        <w:tc>
          <w:tcPr>
            <w:tcW w:w="4253" w:type="dxa"/>
            <w:gridSpan w:val="2"/>
          </w:tcPr>
          <w:p w14:paraId="44094236" w14:textId="77777777" w:rsidR="006B5B1F" w:rsidRDefault="006B5B1F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( X</w:t>
            </w:r>
            <w:proofErr w:type="gramEnd"/>
            <w:r>
              <w:rPr>
                <w:rFonts w:ascii="Arial" w:hAnsi="Arial" w:cs="Arial"/>
                <w:b/>
                <w:bCs/>
              </w:rPr>
              <w:t>) automática</w:t>
            </w:r>
          </w:p>
        </w:tc>
      </w:tr>
      <w:tr w:rsidR="006B5B1F" w14:paraId="3DBE795B" w14:textId="77777777" w:rsidTr="00D512A8">
        <w:tc>
          <w:tcPr>
            <w:tcW w:w="2509" w:type="dxa"/>
          </w:tcPr>
          <w:p w14:paraId="09A779E6" w14:textId="77777777" w:rsidR="006B5B1F" w:rsidRDefault="006B5B1F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Estágio do teste</w:t>
            </w:r>
          </w:p>
        </w:tc>
        <w:tc>
          <w:tcPr>
            <w:tcW w:w="1852" w:type="dxa"/>
          </w:tcPr>
          <w:p w14:paraId="78FC2665" w14:textId="77777777" w:rsidR="006B5B1F" w:rsidRDefault="006B5B1F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Integração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  <w:tc>
          <w:tcPr>
            <w:tcW w:w="1559" w:type="dxa"/>
          </w:tcPr>
          <w:p w14:paraId="7C59F995" w14:textId="77777777" w:rsidR="006B5B1F" w:rsidRDefault="006B5B1F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Sistema (</w:t>
            </w:r>
            <w:proofErr w:type="gramStart"/>
            <w:r>
              <w:rPr>
                <w:rFonts w:ascii="Arial" w:hAnsi="Arial" w:cs="Arial"/>
                <w:b/>
                <w:bCs/>
              </w:rPr>
              <w:t>X )</w:t>
            </w:r>
            <w:proofErr w:type="gramEnd"/>
          </w:p>
        </w:tc>
        <w:tc>
          <w:tcPr>
            <w:tcW w:w="2000" w:type="dxa"/>
          </w:tcPr>
          <w:p w14:paraId="22C8C3F0" w14:textId="77777777" w:rsidR="006B5B1F" w:rsidRDefault="006B5B1F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Unidade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  <w:tc>
          <w:tcPr>
            <w:tcW w:w="2253" w:type="dxa"/>
          </w:tcPr>
          <w:p w14:paraId="0B119CF1" w14:textId="77777777" w:rsidR="006B5B1F" w:rsidRDefault="006B5B1F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Aceitação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</w:tr>
      <w:tr w:rsidR="006B5B1F" w14:paraId="34BCF955" w14:textId="77777777" w:rsidTr="00D512A8">
        <w:tc>
          <w:tcPr>
            <w:tcW w:w="2509" w:type="dxa"/>
          </w:tcPr>
          <w:p w14:paraId="4F426D8D" w14:textId="77777777" w:rsidR="006B5B1F" w:rsidRDefault="006B5B1F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Abordagem do teste</w:t>
            </w:r>
          </w:p>
        </w:tc>
        <w:tc>
          <w:tcPr>
            <w:tcW w:w="3411" w:type="dxa"/>
            <w:gridSpan w:val="2"/>
          </w:tcPr>
          <w:p w14:paraId="42719DBA" w14:textId="77777777" w:rsidR="006B5B1F" w:rsidRDefault="006B5B1F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Caixa branca </w:t>
            </w:r>
            <w:proofErr w:type="gramStart"/>
            <w:r>
              <w:rPr>
                <w:rFonts w:ascii="Arial" w:hAnsi="Arial" w:cs="Arial"/>
                <w:b/>
                <w:bCs/>
              </w:rPr>
              <w:t>( )</w:t>
            </w:r>
            <w:proofErr w:type="gramEnd"/>
          </w:p>
        </w:tc>
        <w:tc>
          <w:tcPr>
            <w:tcW w:w="4253" w:type="dxa"/>
            <w:gridSpan w:val="2"/>
          </w:tcPr>
          <w:p w14:paraId="1BBCCACE" w14:textId="77777777" w:rsidR="006B5B1F" w:rsidRDefault="006B5B1F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Caixa preta (</w:t>
            </w:r>
            <w:proofErr w:type="gramStart"/>
            <w:r>
              <w:rPr>
                <w:rFonts w:ascii="Arial" w:hAnsi="Arial" w:cs="Arial"/>
                <w:b/>
                <w:bCs/>
              </w:rPr>
              <w:t>X )</w:t>
            </w:r>
            <w:proofErr w:type="gramEnd"/>
          </w:p>
        </w:tc>
      </w:tr>
      <w:tr w:rsidR="006B5B1F" w14:paraId="77A57EBF" w14:textId="77777777" w:rsidTr="00D512A8">
        <w:tc>
          <w:tcPr>
            <w:tcW w:w="2509" w:type="dxa"/>
          </w:tcPr>
          <w:p w14:paraId="50B60A12" w14:textId="77777777" w:rsidR="006B5B1F" w:rsidRDefault="006B5B1F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Responsável(is)</w:t>
            </w:r>
          </w:p>
        </w:tc>
        <w:tc>
          <w:tcPr>
            <w:tcW w:w="7664" w:type="dxa"/>
            <w:gridSpan w:val="4"/>
          </w:tcPr>
          <w:p w14:paraId="72AD265C" w14:textId="77777777" w:rsidR="006B5B1F" w:rsidRDefault="006B5B1F" w:rsidP="00D512A8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Programador(es) ou equipe de testes</w:t>
            </w:r>
          </w:p>
        </w:tc>
      </w:tr>
    </w:tbl>
    <w:p w14:paraId="22FC51CF" w14:textId="77777777" w:rsidR="006B5B1F" w:rsidRDefault="006B5B1F" w:rsidP="006B5B1F">
      <w:pPr>
        <w:pStyle w:val="Corpodetexto"/>
        <w:rPr>
          <w:rFonts w:ascii="Arial" w:hAnsi="Arial" w:cs="Arial"/>
          <w:b/>
          <w:bCs/>
          <w:sz w:val="24"/>
          <w:szCs w:val="24"/>
          <w:u w:val="singl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"/>
        <w:gridCol w:w="3451"/>
      </w:tblGrid>
      <w:tr w:rsidR="00DA360B" w:rsidRPr="00DA360B" w14:paraId="32EE2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17836" w14:textId="77777777" w:rsidR="00DA360B" w:rsidRPr="00DA360B" w:rsidRDefault="00DA360B" w:rsidP="00DA360B">
            <w:pPr>
              <w:pStyle w:val="Corpodetex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A360B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75.32 </w:t>
            </w:r>
            <w:proofErr w:type="spellStart"/>
            <w:r w:rsidRPr="00DA360B">
              <w:rPr>
                <w:rFonts w:ascii="Arial" w:hAnsi="Arial" w:cs="Arial"/>
                <w:b/>
                <w:bCs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8D6F29" w14:textId="77777777" w:rsidR="00DA360B" w:rsidRPr="00DA360B" w:rsidRDefault="00DA360B" w:rsidP="00DA360B">
            <w:pPr>
              <w:pStyle w:val="Corpodetex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A360B">
              <w:rPr>
                <w:rFonts w:ascii="Arial" w:hAnsi="Arial" w:cs="Arial"/>
                <w:b/>
                <w:bCs/>
                <w:sz w:val="24"/>
                <w:szCs w:val="24"/>
              </w:rPr>
              <w:t>Acesso à tela de eleição ativa</w:t>
            </w:r>
          </w:p>
        </w:tc>
      </w:tr>
    </w:tbl>
    <w:p w14:paraId="48E0886F" w14:textId="77777777" w:rsidR="000D5D87" w:rsidRPr="00F10057" w:rsidRDefault="00E9736E" w:rsidP="00F10057">
      <w:pPr>
        <w:pStyle w:val="Ttulo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4 - Recursos</w:t>
      </w:r>
    </w:p>
    <w:p w14:paraId="68DEE835" w14:textId="77777777" w:rsidR="000D5D87" w:rsidRPr="00F10057" w:rsidRDefault="00E9736E">
      <w:pPr>
        <w:pStyle w:val="Ttulo2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7" w:name="X97a49f22fdb4ab38c3b036c08941849af960c9a"/>
      <w:r w:rsidRPr="00F10057">
        <w:rPr>
          <w:rFonts w:ascii="Arial" w:hAnsi="Arial" w:cs="Arial"/>
          <w:color w:val="000000" w:themeColor="text1"/>
          <w:sz w:val="24"/>
          <w:szCs w:val="24"/>
        </w:rPr>
        <w:t>4.1 - Ambiente de teste - Software e Hardware</w:t>
      </w:r>
    </w:p>
    <w:p w14:paraId="4A7F29F2" w14:textId="77777777" w:rsidR="000D5D87" w:rsidRDefault="00E9736E">
      <w:pPr>
        <w:pStyle w:val="Ttulo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</w:rPr>
        <w:t>Hardware</w:t>
      </w:r>
    </w:p>
    <w:p w14:paraId="0B7909F3" w14:textId="77777777" w:rsidR="000D5D87" w:rsidRDefault="00E9736E">
      <w:pPr>
        <w:pStyle w:val="PargrafodaLista"/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rial" w:hAnsi="Arial" w:cs="Arial"/>
        </w:rPr>
      </w:pPr>
      <w:r>
        <w:rPr>
          <w:rFonts w:ascii="Arial" w:eastAsia="Arial" w:hAnsi="Arial" w:cs="Arial"/>
          <w:b/>
          <w:color w:val="000000"/>
          <w:sz w:val="24"/>
        </w:rPr>
        <w:t>Dispositivos adicionais:</w:t>
      </w:r>
      <w:r>
        <w:rPr>
          <w:rFonts w:ascii="Arial" w:eastAsia="Arial" w:hAnsi="Arial" w:cs="Arial"/>
          <w:color w:val="000000"/>
          <w:sz w:val="24"/>
        </w:rPr>
        <w:t xml:space="preserve"> Computador, </w:t>
      </w:r>
      <w:r w:rsidR="004C01AC">
        <w:rPr>
          <w:rFonts w:ascii="Arial" w:eastAsia="Arial" w:hAnsi="Arial" w:cs="Arial"/>
          <w:color w:val="000000"/>
          <w:sz w:val="24"/>
        </w:rPr>
        <w:t>notebook, mouse</w:t>
      </w:r>
      <w:r>
        <w:rPr>
          <w:rFonts w:ascii="Arial" w:eastAsia="Arial" w:hAnsi="Arial" w:cs="Arial"/>
          <w:color w:val="000000"/>
          <w:sz w:val="24"/>
        </w:rPr>
        <w:t>, teclado, conexão à internet estável</w:t>
      </w:r>
    </w:p>
    <w:p w14:paraId="3D7F6B5F" w14:textId="77777777" w:rsidR="000D5D87" w:rsidRDefault="00E9736E">
      <w:pPr>
        <w:pStyle w:val="Ttulo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rial" w:hAnsi="Arial" w:cs="Arial"/>
        </w:rPr>
      </w:pPr>
      <w:r>
        <w:rPr>
          <w:rFonts w:ascii="Arial" w:eastAsia="Arial" w:hAnsi="Arial" w:cs="Arial"/>
          <w:color w:val="000000"/>
          <w:sz w:val="24"/>
        </w:rPr>
        <w:t>Software</w:t>
      </w:r>
    </w:p>
    <w:p w14:paraId="5C46E8E9" w14:textId="77777777" w:rsidR="000D5D87" w:rsidRDefault="00E9736E">
      <w:pPr>
        <w:pStyle w:val="PargrafodaLista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rial" w:hAnsi="Arial" w:cs="Arial"/>
        </w:rPr>
      </w:pPr>
      <w:r>
        <w:rPr>
          <w:rFonts w:ascii="Arial" w:eastAsia="Arial" w:hAnsi="Arial" w:cs="Arial"/>
          <w:b/>
          <w:color w:val="000000"/>
          <w:sz w:val="24"/>
        </w:rPr>
        <w:t>Sistema Operacional:</w:t>
      </w:r>
      <w:r>
        <w:rPr>
          <w:rFonts w:ascii="Arial" w:eastAsia="Arial" w:hAnsi="Arial" w:cs="Arial"/>
          <w:color w:val="000000"/>
          <w:sz w:val="24"/>
        </w:rPr>
        <w:t xml:space="preserve"> Windows 10/11</w:t>
      </w:r>
    </w:p>
    <w:p w14:paraId="276224D6" w14:textId="77777777" w:rsidR="000D5D87" w:rsidRDefault="00E9736E" w:rsidP="32B1989A">
      <w:pPr>
        <w:pStyle w:val="PargrafodaLista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rial" w:hAnsi="Arial" w:cs="Arial"/>
          <w:u w:val="single"/>
        </w:rPr>
      </w:pPr>
      <w:r w:rsidRPr="32B1989A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Navegadores para teste:</w:t>
      </w:r>
    </w:p>
    <w:p w14:paraId="7B2BF8AF" w14:textId="77777777" w:rsidR="000D5D87" w:rsidRDefault="00E9736E">
      <w:pPr>
        <w:pStyle w:val="PargrafodaLista"/>
        <w:numPr>
          <w:ilvl w:val="1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rial" w:hAnsi="Arial" w:cs="Arial"/>
        </w:rPr>
      </w:pPr>
      <w:r>
        <w:rPr>
          <w:rFonts w:ascii="Arial" w:eastAsia="Arial" w:hAnsi="Arial" w:cs="Arial"/>
          <w:color w:val="000000"/>
          <w:sz w:val="24"/>
        </w:rPr>
        <w:t xml:space="preserve">Google Chrome </w:t>
      </w:r>
    </w:p>
    <w:p w14:paraId="60F054B2" w14:textId="77777777" w:rsidR="000D5D87" w:rsidRDefault="00E9736E">
      <w:pPr>
        <w:pStyle w:val="PargrafodaLista"/>
        <w:numPr>
          <w:ilvl w:val="1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</w:rPr>
        <w:t>Edge</w:t>
      </w:r>
    </w:p>
    <w:p w14:paraId="7EEE2C11" w14:textId="77777777" w:rsidR="000D5D87" w:rsidRDefault="00E9736E">
      <w:pPr>
        <w:pStyle w:val="PargrafodaLista"/>
        <w:numPr>
          <w:ilvl w:val="1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</w:rPr>
        <w:t>OperaX</w:t>
      </w:r>
      <w:proofErr w:type="spellEnd"/>
    </w:p>
    <w:p w14:paraId="121D8E9A" w14:textId="77777777" w:rsidR="000D5D87" w:rsidRDefault="00E9736E">
      <w:pPr>
        <w:pStyle w:val="PargrafodaLista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rial" w:hAnsi="Arial" w:cs="Arial"/>
        </w:rPr>
      </w:pPr>
      <w:r>
        <w:rPr>
          <w:rFonts w:ascii="Arial" w:eastAsia="Arial" w:hAnsi="Arial" w:cs="Arial"/>
          <w:b/>
          <w:color w:val="000000"/>
          <w:sz w:val="24"/>
        </w:rPr>
        <w:t xml:space="preserve">Servidor </w:t>
      </w:r>
    </w:p>
    <w:p w14:paraId="12F45854" w14:textId="77777777" w:rsidR="000D5D87" w:rsidRDefault="00E9736E">
      <w:pPr>
        <w:pStyle w:val="PargrafodaLista"/>
        <w:numPr>
          <w:ilvl w:val="1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rial" w:hAnsi="Arial" w:cs="Arial"/>
        </w:rPr>
      </w:pPr>
      <w:r>
        <w:rPr>
          <w:rFonts w:ascii="Arial" w:eastAsia="Arial" w:hAnsi="Arial" w:cs="Arial"/>
          <w:color w:val="000000"/>
          <w:sz w:val="24"/>
        </w:rPr>
        <w:t>Servidor web: XAMPP</w:t>
      </w:r>
    </w:p>
    <w:p w14:paraId="42ED52B3" w14:textId="77777777" w:rsidR="000D5D87" w:rsidRDefault="00E9736E">
      <w:pPr>
        <w:pStyle w:val="PargrafodaLista"/>
        <w:numPr>
          <w:ilvl w:val="1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rial" w:hAnsi="Arial" w:cs="Arial"/>
        </w:rPr>
      </w:pPr>
      <w:r>
        <w:rPr>
          <w:rFonts w:ascii="Arial" w:eastAsia="Arial" w:hAnsi="Arial" w:cs="Arial"/>
          <w:color w:val="000000"/>
          <w:sz w:val="24"/>
        </w:rPr>
        <w:t xml:space="preserve">Banco de dados: MySQL </w:t>
      </w:r>
    </w:p>
    <w:p w14:paraId="258A821C" w14:textId="77777777" w:rsidR="000D5D87" w:rsidRDefault="00E9736E">
      <w:pPr>
        <w:pStyle w:val="PargrafodaLista"/>
        <w:numPr>
          <w:ilvl w:val="1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rial" w:hAnsi="Arial" w:cs="Arial"/>
        </w:rPr>
      </w:pPr>
      <w:r>
        <w:rPr>
          <w:rFonts w:ascii="Arial" w:eastAsia="Arial" w:hAnsi="Arial" w:cs="Arial"/>
          <w:color w:val="000000"/>
          <w:sz w:val="24"/>
        </w:rPr>
        <w:t xml:space="preserve">Linguagem de </w:t>
      </w:r>
      <w:proofErr w:type="spellStart"/>
      <w:r>
        <w:rPr>
          <w:rFonts w:ascii="Arial" w:eastAsia="Arial" w:hAnsi="Arial" w:cs="Arial"/>
          <w:color w:val="000000"/>
          <w:sz w:val="24"/>
        </w:rPr>
        <w:t>backend</w:t>
      </w:r>
      <w:proofErr w:type="spellEnd"/>
      <w:r>
        <w:rPr>
          <w:rFonts w:ascii="Arial" w:eastAsia="Arial" w:hAnsi="Arial" w:cs="Arial"/>
          <w:color w:val="000000"/>
          <w:sz w:val="24"/>
        </w:rPr>
        <w:t>: PHP</w:t>
      </w:r>
    </w:p>
    <w:p w14:paraId="4DAE20EC" w14:textId="77777777" w:rsidR="000D5D87" w:rsidRDefault="00E9736E">
      <w:pPr>
        <w:pStyle w:val="PargrafodaLista"/>
        <w:numPr>
          <w:ilvl w:val="1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rial" w:hAnsi="Arial" w:cs="Arial"/>
        </w:rPr>
      </w:pPr>
      <w:r>
        <w:rPr>
          <w:rFonts w:ascii="Arial" w:eastAsia="Arial" w:hAnsi="Arial" w:cs="Arial"/>
          <w:color w:val="000000"/>
          <w:sz w:val="24"/>
        </w:rPr>
        <w:t xml:space="preserve">Ambiente de execução local: XAMPP </w:t>
      </w:r>
    </w:p>
    <w:p w14:paraId="2C31D2C8" w14:textId="77777777" w:rsidR="000D5D87" w:rsidRDefault="00E9736E">
      <w:pPr>
        <w:pStyle w:val="PargrafodaLista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rial" w:hAnsi="Arial" w:cs="Arial"/>
        </w:rPr>
      </w:pPr>
      <w:r>
        <w:rPr>
          <w:rFonts w:ascii="Arial" w:eastAsia="Arial" w:hAnsi="Arial" w:cs="Arial"/>
          <w:b/>
          <w:color w:val="000000"/>
          <w:sz w:val="24"/>
        </w:rPr>
        <w:t>Softwares auxiliares:</w:t>
      </w:r>
    </w:p>
    <w:p w14:paraId="0E6FFC5B" w14:textId="77777777" w:rsidR="000D5D87" w:rsidRDefault="00E9736E">
      <w:pPr>
        <w:pStyle w:val="PargrafodaLista"/>
        <w:numPr>
          <w:ilvl w:val="1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rial" w:hAnsi="Arial" w:cs="Arial"/>
        </w:rPr>
      </w:pPr>
      <w:r>
        <w:rPr>
          <w:rFonts w:ascii="Arial" w:eastAsia="Arial" w:hAnsi="Arial" w:cs="Arial"/>
          <w:color w:val="000000"/>
          <w:sz w:val="24"/>
        </w:rPr>
        <w:t xml:space="preserve">VS </w:t>
      </w:r>
      <w:proofErr w:type="spellStart"/>
      <w:r>
        <w:rPr>
          <w:rFonts w:ascii="Arial" w:eastAsia="Arial" w:hAnsi="Arial" w:cs="Arial"/>
          <w:color w:val="000000"/>
          <w:sz w:val="24"/>
        </w:rPr>
        <w:t>Code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</w:t>
      </w:r>
    </w:p>
    <w:p w14:paraId="7930DD49" w14:textId="77777777" w:rsidR="000D5D87" w:rsidRDefault="00E9736E">
      <w:pPr>
        <w:pStyle w:val="PargrafodaLista"/>
        <w:numPr>
          <w:ilvl w:val="1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rial" w:hAnsi="Arial" w:cs="Arial"/>
        </w:rPr>
      </w:pPr>
      <w:proofErr w:type="spellStart"/>
      <w:r>
        <w:rPr>
          <w:rFonts w:ascii="Arial" w:eastAsia="Arial" w:hAnsi="Arial" w:cs="Arial"/>
          <w:color w:val="000000"/>
          <w:sz w:val="24"/>
        </w:rPr>
        <w:t>Git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 e GitHub (controle de versão)</w:t>
      </w:r>
    </w:p>
    <w:p w14:paraId="1E6B9B19" w14:textId="77777777" w:rsidR="000D5D87" w:rsidRPr="00F10057" w:rsidRDefault="00E9736E">
      <w:pPr>
        <w:pStyle w:val="Ttulo2"/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8" w:name="X6d2225ccdbdd883646ff0dd7dcde86ef04e68f5"/>
      <w:bookmarkEnd w:id="7"/>
      <w:r w:rsidRPr="00F10057">
        <w:rPr>
          <w:rFonts w:ascii="Arial" w:hAnsi="Arial" w:cs="Arial"/>
          <w:color w:val="000000" w:themeColor="text1"/>
          <w:sz w:val="24"/>
          <w:szCs w:val="24"/>
        </w:rPr>
        <w:t>4.2 - Ferramenta de teste</w:t>
      </w:r>
    </w:p>
    <w:p w14:paraId="2129C216" w14:textId="77777777" w:rsidR="000D5D87" w:rsidRPr="002A5604" w:rsidRDefault="00E9736E">
      <w:pPr>
        <w:pStyle w:val="FirstParagraph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 Cypress </w:t>
      </w:r>
      <w:proofErr w:type="spellStart"/>
      <w:r>
        <w:rPr>
          <w:rFonts w:ascii="Arial" w:eastAsia="Arial" w:hAnsi="Arial" w:cs="Arial"/>
        </w:rPr>
        <w:t>será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utilizado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como</w:t>
      </w:r>
      <w:proofErr w:type="spellEnd"/>
      <w:r>
        <w:rPr>
          <w:rFonts w:ascii="Arial" w:eastAsia="Arial" w:hAnsi="Arial" w:cs="Arial"/>
        </w:rPr>
        <w:t xml:space="preserve"> ferramenta principal de </w:t>
      </w:r>
      <w:proofErr w:type="spellStart"/>
      <w:r>
        <w:rPr>
          <w:rFonts w:ascii="Arial" w:eastAsia="Arial" w:hAnsi="Arial" w:cs="Arial"/>
        </w:rPr>
        <w:t>automação</w:t>
      </w:r>
      <w:proofErr w:type="spellEnd"/>
      <w:r>
        <w:rPr>
          <w:rFonts w:ascii="Arial" w:eastAsia="Arial" w:hAnsi="Arial" w:cs="Arial"/>
        </w:rPr>
        <w:t xml:space="preserve"> de testes end-to-end do </w:t>
      </w:r>
      <w:proofErr w:type="spellStart"/>
      <w:r>
        <w:rPr>
          <w:rFonts w:ascii="Arial" w:eastAsia="Arial" w:hAnsi="Arial" w:cs="Arial"/>
        </w:rPr>
        <w:t>sistema</w:t>
      </w:r>
      <w:proofErr w:type="spellEnd"/>
      <w:r>
        <w:rPr>
          <w:rFonts w:ascii="Arial" w:eastAsia="Arial" w:hAnsi="Arial" w:cs="Arial"/>
        </w:rPr>
        <w:t xml:space="preserve">, com o </w:t>
      </w:r>
      <w:proofErr w:type="spellStart"/>
      <w:r>
        <w:rPr>
          <w:rFonts w:ascii="Arial" w:eastAsia="Arial" w:hAnsi="Arial" w:cs="Arial"/>
        </w:rPr>
        <w:t>objetivo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validar</w:t>
      </w:r>
      <w:proofErr w:type="spellEnd"/>
      <w:r>
        <w:rPr>
          <w:rFonts w:ascii="Arial" w:eastAsia="Arial" w:hAnsi="Arial" w:cs="Arial"/>
        </w:rPr>
        <w:t xml:space="preserve"> a </w:t>
      </w:r>
      <w:proofErr w:type="spellStart"/>
      <w:r>
        <w:rPr>
          <w:rFonts w:ascii="Arial" w:eastAsia="Arial" w:hAnsi="Arial" w:cs="Arial"/>
        </w:rPr>
        <w:t>funcionalidade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usabilidade</w:t>
      </w:r>
      <w:proofErr w:type="spellEnd"/>
      <w:r>
        <w:rPr>
          <w:rFonts w:ascii="Arial" w:eastAsia="Arial" w:hAnsi="Arial" w:cs="Arial"/>
        </w:rPr>
        <w:t xml:space="preserve"> e </w:t>
      </w:r>
      <w:proofErr w:type="spellStart"/>
      <w:r>
        <w:rPr>
          <w:rFonts w:ascii="Arial" w:eastAsia="Arial" w:hAnsi="Arial" w:cs="Arial"/>
        </w:rPr>
        <w:t>estabilidade</w:t>
      </w:r>
      <w:proofErr w:type="spellEnd"/>
      <w:r>
        <w:rPr>
          <w:rFonts w:ascii="Arial" w:eastAsia="Arial" w:hAnsi="Arial" w:cs="Arial"/>
        </w:rPr>
        <w:t xml:space="preserve"> da </w:t>
      </w:r>
      <w:proofErr w:type="spellStart"/>
      <w:r>
        <w:rPr>
          <w:rFonts w:ascii="Arial" w:eastAsia="Arial" w:hAnsi="Arial" w:cs="Arial"/>
        </w:rPr>
        <w:t>aplicação</w:t>
      </w:r>
      <w:proofErr w:type="spellEnd"/>
      <w:r>
        <w:rPr>
          <w:rFonts w:ascii="Arial" w:eastAsia="Arial" w:hAnsi="Arial" w:cs="Arial"/>
        </w:rPr>
        <w:t xml:space="preserve"> web </w:t>
      </w:r>
      <w:proofErr w:type="spellStart"/>
      <w:r>
        <w:rPr>
          <w:rFonts w:ascii="Arial" w:eastAsia="Arial" w:hAnsi="Arial" w:cs="Arial"/>
        </w:rPr>
        <w:t>em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ambiente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controlado</w:t>
      </w:r>
      <w:proofErr w:type="spellEnd"/>
      <w:r>
        <w:rPr>
          <w:rFonts w:ascii="Arial" w:eastAsia="Arial" w:hAnsi="Arial" w:cs="Arial"/>
        </w:rPr>
        <w:t xml:space="preserve">. Ele </w:t>
      </w:r>
      <w:proofErr w:type="spellStart"/>
      <w:r>
        <w:rPr>
          <w:rFonts w:ascii="Arial" w:eastAsia="Arial" w:hAnsi="Arial" w:cs="Arial"/>
        </w:rPr>
        <w:t>permite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simular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ações</w:t>
      </w:r>
      <w:proofErr w:type="spellEnd"/>
      <w:r>
        <w:rPr>
          <w:rFonts w:ascii="Arial" w:eastAsia="Arial" w:hAnsi="Arial" w:cs="Arial"/>
        </w:rPr>
        <w:t xml:space="preserve"> do </w:t>
      </w:r>
      <w:proofErr w:type="spellStart"/>
      <w:r>
        <w:rPr>
          <w:rFonts w:ascii="Arial" w:eastAsia="Arial" w:hAnsi="Arial" w:cs="Arial"/>
        </w:rPr>
        <w:t>usuário</w:t>
      </w:r>
      <w:proofErr w:type="spellEnd"/>
      <w:r>
        <w:rPr>
          <w:rFonts w:ascii="Arial" w:eastAsia="Arial" w:hAnsi="Arial" w:cs="Arial"/>
        </w:rPr>
        <w:t xml:space="preserve">, registrar </w:t>
      </w:r>
      <w:proofErr w:type="spellStart"/>
      <w:r>
        <w:rPr>
          <w:rFonts w:ascii="Arial" w:eastAsia="Arial" w:hAnsi="Arial" w:cs="Arial"/>
        </w:rPr>
        <w:t>evidências</w:t>
      </w:r>
      <w:proofErr w:type="spellEnd"/>
      <w:r>
        <w:rPr>
          <w:rFonts w:ascii="Arial" w:eastAsia="Arial" w:hAnsi="Arial" w:cs="Arial"/>
        </w:rPr>
        <w:t xml:space="preserve"> e </w:t>
      </w:r>
      <w:proofErr w:type="spellStart"/>
      <w:r w:rsidRPr="002A5604">
        <w:rPr>
          <w:rFonts w:ascii="Arial" w:eastAsia="Arial" w:hAnsi="Arial" w:cs="Arial"/>
        </w:rPr>
        <w:t>integrar</w:t>
      </w:r>
      <w:proofErr w:type="spellEnd"/>
      <w:r w:rsidRPr="002A5604">
        <w:rPr>
          <w:rFonts w:ascii="Arial" w:eastAsia="Arial" w:hAnsi="Arial" w:cs="Arial"/>
        </w:rPr>
        <w:t xml:space="preserve"> </w:t>
      </w:r>
      <w:proofErr w:type="spellStart"/>
      <w:r w:rsidRPr="002A5604">
        <w:rPr>
          <w:rFonts w:ascii="Arial" w:eastAsia="Arial" w:hAnsi="Arial" w:cs="Arial"/>
        </w:rPr>
        <w:t>os</w:t>
      </w:r>
      <w:proofErr w:type="spellEnd"/>
      <w:r w:rsidRPr="002A5604">
        <w:rPr>
          <w:rFonts w:ascii="Arial" w:eastAsia="Arial" w:hAnsi="Arial" w:cs="Arial"/>
        </w:rPr>
        <w:t xml:space="preserve"> testes </w:t>
      </w:r>
      <w:proofErr w:type="spellStart"/>
      <w:r w:rsidRPr="002A5604">
        <w:rPr>
          <w:rFonts w:ascii="Arial" w:eastAsia="Arial" w:hAnsi="Arial" w:cs="Arial"/>
        </w:rPr>
        <w:t>aos</w:t>
      </w:r>
      <w:proofErr w:type="spellEnd"/>
      <w:r w:rsidRPr="002A5604">
        <w:rPr>
          <w:rFonts w:ascii="Arial" w:eastAsia="Arial" w:hAnsi="Arial" w:cs="Arial"/>
        </w:rPr>
        <w:t xml:space="preserve"> </w:t>
      </w:r>
      <w:proofErr w:type="spellStart"/>
      <w:r w:rsidRPr="002A5604">
        <w:rPr>
          <w:rFonts w:ascii="Arial" w:eastAsia="Arial" w:hAnsi="Arial" w:cs="Arial"/>
        </w:rPr>
        <w:t>fluxos</w:t>
      </w:r>
      <w:proofErr w:type="spellEnd"/>
      <w:r w:rsidRPr="002A5604">
        <w:rPr>
          <w:rFonts w:ascii="Arial" w:eastAsia="Arial" w:hAnsi="Arial" w:cs="Arial"/>
        </w:rPr>
        <w:t xml:space="preserve"> de </w:t>
      </w:r>
      <w:proofErr w:type="spellStart"/>
      <w:r w:rsidRPr="002A5604">
        <w:rPr>
          <w:rFonts w:ascii="Arial" w:eastAsia="Arial" w:hAnsi="Arial" w:cs="Arial"/>
        </w:rPr>
        <w:t>integração</w:t>
      </w:r>
      <w:proofErr w:type="spellEnd"/>
      <w:r w:rsidRPr="002A5604">
        <w:rPr>
          <w:rFonts w:ascii="Arial" w:eastAsia="Arial" w:hAnsi="Arial" w:cs="Arial"/>
        </w:rPr>
        <w:t xml:space="preserve"> </w:t>
      </w:r>
      <w:proofErr w:type="spellStart"/>
      <w:r w:rsidRPr="002A5604">
        <w:rPr>
          <w:rFonts w:ascii="Arial" w:eastAsia="Arial" w:hAnsi="Arial" w:cs="Arial"/>
        </w:rPr>
        <w:t>contínua</w:t>
      </w:r>
      <w:proofErr w:type="spellEnd"/>
      <w:r w:rsidRPr="002A5604">
        <w:rPr>
          <w:rFonts w:ascii="Arial" w:eastAsia="Arial" w:hAnsi="Arial" w:cs="Arial"/>
        </w:rPr>
        <w:t>.</w:t>
      </w:r>
    </w:p>
    <w:p w14:paraId="15209302" w14:textId="05B8C3DB" w:rsidR="002A5604" w:rsidRPr="002A5604" w:rsidRDefault="002A5604" w:rsidP="002A5604">
      <w:pPr>
        <w:pStyle w:val="Corpodetexto"/>
        <w:rPr>
          <w:rFonts w:ascii="Arial" w:hAnsi="Arial" w:cs="Arial"/>
          <w:sz w:val="24"/>
          <w:szCs w:val="24"/>
        </w:rPr>
      </w:pPr>
      <w:r w:rsidRPr="002A5604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2A5604">
        <w:rPr>
          <w:rFonts w:ascii="Arial" w:hAnsi="Arial" w:cs="Arial"/>
          <w:sz w:val="24"/>
          <w:szCs w:val="24"/>
        </w:rPr>
        <w:t>Selenium</w:t>
      </w:r>
      <w:proofErr w:type="spellEnd"/>
      <w:r w:rsidRPr="002A5604">
        <w:rPr>
          <w:rFonts w:ascii="Arial" w:hAnsi="Arial" w:cs="Arial"/>
          <w:sz w:val="24"/>
          <w:szCs w:val="24"/>
        </w:rPr>
        <w:t xml:space="preserve"> foi usado para a Automação Funcional no sistema.</w:t>
      </w:r>
    </w:p>
    <w:p w14:paraId="1DB478AA" w14:textId="77777777" w:rsidR="002A5604" w:rsidRDefault="002A5604" w:rsidP="002A5604">
      <w:pPr>
        <w:pStyle w:val="Corpodetexto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2A5604">
        <w:rPr>
          <w:rFonts w:ascii="Arial" w:hAnsi="Arial" w:cs="Arial"/>
          <w:b/>
          <w:bCs/>
          <w:sz w:val="24"/>
          <w:szCs w:val="24"/>
        </w:rPr>
        <w:t>Propósito:</w:t>
      </w:r>
      <w:r w:rsidRPr="002A5604">
        <w:rPr>
          <w:rFonts w:ascii="Arial" w:hAnsi="Arial" w:cs="Arial"/>
          <w:sz w:val="24"/>
          <w:szCs w:val="24"/>
        </w:rPr>
        <w:t xml:space="preserve"> Garantir que o fluxo de trabalho do administrador (ou aluno) seja executado corretamente, ou seja, que o sistema faça o que é esperado.</w:t>
      </w:r>
    </w:p>
    <w:p w14:paraId="03164054" w14:textId="075950A4" w:rsidR="00AB33A6" w:rsidRPr="00AB33A6" w:rsidRDefault="00AB33A6" w:rsidP="00AB33A6">
      <w:pPr>
        <w:pStyle w:val="Ttulo3"/>
        <w:rPr>
          <w:rFonts w:ascii="Arial" w:hAnsi="Arial" w:cs="Arial"/>
          <w:b w:val="0"/>
          <w:bCs w:val="0"/>
          <w:color w:val="auto"/>
          <w:sz w:val="24"/>
          <w:szCs w:val="24"/>
        </w:rPr>
      </w:pPr>
      <w:proofErr w:type="spellStart"/>
      <w:r w:rsidRPr="00AB33A6">
        <w:rPr>
          <w:rFonts w:ascii="Arial" w:hAnsi="Arial" w:cs="Arial"/>
          <w:b w:val="0"/>
          <w:bCs w:val="0"/>
          <w:color w:val="auto"/>
          <w:sz w:val="24"/>
          <w:szCs w:val="24"/>
        </w:rPr>
        <w:lastRenderedPageBreak/>
        <w:t>Locust</w:t>
      </w:r>
      <w:proofErr w:type="spellEnd"/>
      <w:r w:rsidRPr="00AB33A6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A Medição da Performance (Tempo de Resposta)</w:t>
      </w:r>
      <w:r w:rsidR="00FA701A">
        <w:rPr>
          <w:rFonts w:ascii="Arial" w:hAnsi="Arial" w:cs="Arial"/>
          <w:b w:val="0"/>
          <w:bCs w:val="0"/>
          <w:color w:val="auto"/>
          <w:sz w:val="24"/>
          <w:szCs w:val="24"/>
        </w:rPr>
        <w:t>:</w:t>
      </w:r>
    </w:p>
    <w:p w14:paraId="07AE83B3" w14:textId="77777777" w:rsidR="00AB33A6" w:rsidRPr="00AB33A6" w:rsidRDefault="00AB33A6" w:rsidP="00AB33A6">
      <w:pPr>
        <w:pStyle w:val="NormalWeb"/>
        <w:rPr>
          <w:rFonts w:ascii="Arial" w:hAnsi="Arial" w:cs="Arial"/>
        </w:rPr>
      </w:pPr>
      <w:r w:rsidRPr="00AB33A6">
        <w:rPr>
          <w:rFonts w:ascii="Arial" w:hAnsi="Arial" w:cs="Arial"/>
        </w:rPr>
        <w:t xml:space="preserve">O </w:t>
      </w:r>
      <w:proofErr w:type="spellStart"/>
      <w:r w:rsidRPr="00AB33A6">
        <w:rPr>
          <w:rFonts w:ascii="Arial" w:hAnsi="Arial" w:cs="Arial"/>
        </w:rPr>
        <w:t>Locust</w:t>
      </w:r>
      <w:proofErr w:type="spellEnd"/>
      <w:r w:rsidRPr="00AB33A6">
        <w:rPr>
          <w:rFonts w:ascii="Arial" w:hAnsi="Arial" w:cs="Arial"/>
        </w:rPr>
        <w:t xml:space="preserve"> é o software que gerou o valor de </w:t>
      </w:r>
      <w:r w:rsidRPr="00AB33A6">
        <w:rPr>
          <w:rFonts w:ascii="Arial" w:hAnsi="Arial" w:cs="Arial"/>
          <w:b/>
          <w:bCs/>
        </w:rPr>
        <w:t xml:space="preserve">141.90 </w:t>
      </w:r>
      <w:proofErr w:type="spellStart"/>
      <w:r w:rsidRPr="00AB33A6">
        <w:rPr>
          <w:rFonts w:ascii="Arial" w:hAnsi="Arial" w:cs="Arial"/>
          <w:b/>
          <w:bCs/>
        </w:rPr>
        <w:t>ms</w:t>
      </w:r>
      <w:proofErr w:type="spellEnd"/>
      <w:r w:rsidRPr="00AB33A6">
        <w:rPr>
          <w:rFonts w:ascii="Arial" w:hAnsi="Arial" w:cs="Arial"/>
        </w:rPr>
        <w:t xml:space="preserve"> e todos os outros tempos do Canvas. Ele foi usado para medir a </w:t>
      </w:r>
      <w:r w:rsidRPr="00AB33A6">
        <w:rPr>
          <w:rFonts w:ascii="Arial" w:hAnsi="Arial" w:cs="Arial"/>
          <w:b/>
          <w:bCs/>
        </w:rPr>
        <w:t>Latência</w:t>
      </w:r>
      <w:r w:rsidRPr="00AB33A6">
        <w:rPr>
          <w:rFonts w:ascii="Arial" w:hAnsi="Arial" w:cs="Arial"/>
        </w:rPr>
        <w:t xml:space="preserve"> e a </w:t>
      </w:r>
      <w:r w:rsidRPr="00AB33A6">
        <w:rPr>
          <w:rFonts w:ascii="Arial" w:hAnsi="Arial" w:cs="Arial"/>
          <w:b/>
          <w:bCs/>
        </w:rPr>
        <w:t>Capacidade do Servidor</w:t>
      </w:r>
      <w:r w:rsidRPr="00AB33A6">
        <w:rPr>
          <w:rFonts w:ascii="Arial" w:hAnsi="Arial" w:cs="Arial"/>
        </w:rPr>
        <w:t xml:space="preserve"> sob estresse.</w:t>
      </w:r>
    </w:p>
    <w:p w14:paraId="3B0A93DD" w14:textId="77777777" w:rsidR="000775A6" w:rsidRDefault="000775A6">
      <w:pPr>
        <w:pStyle w:val="Ttulo2"/>
        <w:jc w:val="both"/>
        <w:rPr>
          <w:rFonts w:ascii="Arial" w:eastAsiaTheme="minorEastAsia" w:hAnsi="Arial" w:cs="Arial"/>
          <w:b w:val="0"/>
          <w:bCs w:val="0"/>
          <w:sz w:val="24"/>
          <w:szCs w:val="24"/>
        </w:rPr>
      </w:pPr>
    </w:p>
    <w:p w14:paraId="6C21FE62" w14:textId="77777777" w:rsidR="000D5D87" w:rsidRDefault="00E9736E">
      <w:pPr>
        <w:pStyle w:val="Ttulo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– Testes Beta</w:t>
      </w:r>
    </w:p>
    <w:p w14:paraId="6F28ECCF" w14:textId="77777777" w:rsidR="000D5D87" w:rsidRDefault="00E9736E">
      <w:pPr>
        <w:pStyle w:val="FirstParagraph"/>
        <w:jc w:val="both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Realizar testes com público-alvo </w:t>
      </w:r>
      <w:proofErr w:type="spellStart"/>
      <w:r>
        <w:rPr>
          <w:rFonts w:ascii="Arial" w:hAnsi="Arial" w:cs="Arial"/>
          <w:lang w:val="pt-BR"/>
        </w:rPr>
        <w:t>específico.Registrar</w:t>
      </w:r>
      <w:proofErr w:type="spellEnd"/>
      <w:r>
        <w:rPr>
          <w:rFonts w:ascii="Arial" w:hAnsi="Arial" w:cs="Arial"/>
          <w:lang w:val="pt-BR"/>
        </w:rPr>
        <w:t xml:space="preserve"> os testes através de entrevistas e/ou questionários objetivos de análise de usabilidade.</w:t>
      </w:r>
    </w:p>
    <w:bookmarkEnd w:id="6"/>
    <w:bookmarkEnd w:id="8"/>
    <w:p w14:paraId="1011C11B" w14:textId="77777777" w:rsidR="000D5D87" w:rsidRPr="004F1904" w:rsidRDefault="00E9736E">
      <w:pPr>
        <w:pStyle w:val="Ttulo2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F1904">
        <w:rPr>
          <w:rFonts w:ascii="Arial" w:hAnsi="Arial" w:cs="Arial"/>
          <w:color w:val="000000" w:themeColor="text1"/>
          <w:sz w:val="24"/>
          <w:szCs w:val="24"/>
        </w:rPr>
        <w:t>6 - Cronograma</w:t>
      </w:r>
    </w:p>
    <w:tbl>
      <w:tblPr>
        <w:tblStyle w:val="Tabelacomgrade"/>
        <w:tblW w:w="0" w:type="auto"/>
        <w:tblLayout w:type="fixed"/>
        <w:tblLook w:val="0020" w:firstRow="1" w:lastRow="0" w:firstColumn="0" w:lastColumn="0" w:noHBand="0" w:noVBand="0"/>
      </w:tblPr>
      <w:tblGrid>
        <w:gridCol w:w="2263"/>
        <w:gridCol w:w="2029"/>
        <w:gridCol w:w="2835"/>
        <w:gridCol w:w="2936"/>
      </w:tblGrid>
      <w:tr w:rsidR="000D5D87" w14:paraId="47DD711A" w14:textId="77777777">
        <w:tc>
          <w:tcPr>
            <w:tcW w:w="2263" w:type="dxa"/>
          </w:tcPr>
          <w:p w14:paraId="1429DEAF" w14:textId="77777777" w:rsidR="000D5D87" w:rsidRDefault="00E9736E">
            <w:pPr>
              <w:pStyle w:val="Compact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Tipo de teste</w:t>
            </w:r>
          </w:p>
        </w:tc>
        <w:tc>
          <w:tcPr>
            <w:tcW w:w="2029" w:type="dxa"/>
          </w:tcPr>
          <w:p w14:paraId="2550AA0E" w14:textId="77777777" w:rsidR="000D5D87" w:rsidRDefault="00E9736E">
            <w:pPr>
              <w:pStyle w:val="Compact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Duração</w:t>
            </w:r>
          </w:p>
        </w:tc>
        <w:tc>
          <w:tcPr>
            <w:tcW w:w="2835" w:type="dxa"/>
          </w:tcPr>
          <w:p w14:paraId="2298A3B2" w14:textId="77777777" w:rsidR="000D5D87" w:rsidRDefault="00E9736E">
            <w:pPr>
              <w:pStyle w:val="Compact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data de início</w:t>
            </w:r>
          </w:p>
        </w:tc>
        <w:tc>
          <w:tcPr>
            <w:tcW w:w="2936" w:type="dxa"/>
          </w:tcPr>
          <w:p w14:paraId="54CC9783" w14:textId="77777777" w:rsidR="000D5D87" w:rsidRDefault="00E9736E">
            <w:pPr>
              <w:pStyle w:val="Compact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data de término</w:t>
            </w:r>
          </w:p>
        </w:tc>
      </w:tr>
      <w:tr w:rsidR="000D5D87" w14:paraId="4BB6CB88" w14:textId="77777777">
        <w:tc>
          <w:tcPr>
            <w:tcW w:w="2263" w:type="dxa"/>
          </w:tcPr>
          <w:p w14:paraId="1548DD98" w14:textId="77777777" w:rsidR="000D5D87" w:rsidRDefault="00E9736E">
            <w:pPr>
              <w:pStyle w:val="Compact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planejar teste</w:t>
            </w:r>
          </w:p>
        </w:tc>
        <w:tc>
          <w:tcPr>
            <w:tcW w:w="2029" w:type="dxa"/>
          </w:tcPr>
          <w:p w14:paraId="2769E052" w14:textId="77777777" w:rsidR="000D5D87" w:rsidRDefault="00E9736E">
            <w:pPr>
              <w:pStyle w:val="Compact"/>
              <w:rPr>
                <w:rFonts w:ascii="Arial" w:hAnsi="Arial" w:cs="Arial"/>
                <w:lang w:val="pt-BR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</w:rPr>
              <w:t>Duração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</w:rPr>
              <w:t xml:space="preserve"> de 2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</w:rPr>
              <w:t>dias</w:t>
            </w:r>
            <w:proofErr w:type="spellEnd"/>
          </w:p>
        </w:tc>
        <w:tc>
          <w:tcPr>
            <w:tcW w:w="2835" w:type="dxa"/>
          </w:tcPr>
          <w:p w14:paraId="23CF63EF" w14:textId="77777777" w:rsidR="000D5D87" w:rsidRDefault="00E9736E">
            <w:pPr>
              <w:pStyle w:val="Compact"/>
              <w:rPr>
                <w:rFonts w:ascii="Arial" w:hAnsi="Arial" w:cs="Arial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22"/>
              </w:rPr>
              <w:t>23/11/2025</w:t>
            </w:r>
          </w:p>
        </w:tc>
        <w:tc>
          <w:tcPr>
            <w:tcW w:w="2936" w:type="dxa"/>
          </w:tcPr>
          <w:p w14:paraId="66399FDD" w14:textId="77777777" w:rsidR="000D5D87" w:rsidRDefault="00E9736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Arial" w:eastAsia="Arial" w:hAnsi="Arial" w:cs="Arial"/>
                <w:color w:val="000000"/>
                <w:sz w:val="24"/>
              </w:rPr>
              <w:t>24/11/2025</w:t>
            </w:r>
          </w:p>
        </w:tc>
      </w:tr>
      <w:tr w:rsidR="000D5D87" w14:paraId="662DEE23" w14:textId="77777777">
        <w:tc>
          <w:tcPr>
            <w:tcW w:w="2263" w:type="dxa"/>
          </w:tcPr>
          <w:p w14:paraId="3EAB0FFA" w14:textId="77777777" w:rsidR="000D5D87" w:rsidRDefault="00E9736E">
            <w:pPr>
              <w:pStyle w:val="Compact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projetar teste</w:t>
            </w:r>
          </w:p>
        </w:tc>
        <w:tc>
          <w:tcPr>
            <w:tcW w:w="2029" w:type="dxa"/>
          </w:tcPr>
          <w:p w14:paraId="4390AF0E" w14:textId="77777777" w:rsidR="000D5D87" w:rsidRDefault="00E9736E">
            <w:pPr>
              <w:pStyle w:val="Compact"/>
              <w:rPr>
                <w:rFonts w:ascii="Arial" w:hAnsi="Arial" w:cs="Arial"/>
                <w:lang w:val="pt-BR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</w:rPr>
              <w:t>Duração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</w:rPr>
              <w:t xml:space="preserve"> de 2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</w:rPr>
              <w:t>dias</w:t>
            </w:r>
            <w:proofErr w:type="spellEnd"/>
          </w:p>
        </w:tc>
        <w:tc>
          <w:tcPr>
            <w:tcW w:w="2835" w:type="dxa"/>
          </w:tcPr>
          <w:p w14:paraId="20987FA2" w14:textId="77777777" w:rsidR="000D5D87" w:rsidRDefault="00E9736E">
            <w:pPr>
              <w:pStyle w:val="Compact"/>
              <w:rPr>
                <w:rFonts w:ascii="Arial" w:hAnsi="Arial" w:cs="Arial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22"/>
              </w:rPr>
              <w:t>25/11/2025</w:t>
            </w:r>
          </w:p>
        </w:tc>
        <w:tc>
          <w:tcPr>
            <w:tcW w:w="2936" w:type="dxa"/>
          </w:tcPr>
          <w:p w14:paraId="156531A3" w14:textId="77777777" w:rsidR="000D5D87" w:rsidRDefault="00E9736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Arial" w:eastAsia="Arial" w:hAnsi="Arial" w:cs="Arial"/>
                <w:color w:val="000000"/>
                <w:sz w:val="24"/>
              </w:rPr>
              <w:t>26/11/2025</w:t>
            </w:r>
          </w:p>
        </w:tc>
      </w:tr>
      <w:tr w:rsidR="000D5D87" w14:paraId="62228F61" w14:textId="77777777">
        <w:tc>
          <w:tcPr>
            <w:tcW w:w="2263" w:type="dxa"/>
          </w:tcPr>
          <w:p w14:paraId="0B15B033" w14:textId="77777777" w:rsidR="000D5D87" w:rsidRDefault="00E9736E">
            <w:pPr>
              <w:pStyle w:val="Compact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implementar teste</w:t>
            </w:r>
          </w:p>
        </w:tc>
        <w:tc>
          <w:tcPr>
            <w:tcW w:w="2029" w:type="dxa"/>
          </w:tcPr>
          <w:p w14:paraId="5A155530" w14:textId="77777777" w:rsidR="000D5D87" w:rsidRDefault="00E9736E">
            <w:pPr>
              <w:pStyle w:val="Compact"/>
              <w:rPr>
                <w:rFonts w:ascii="Arial" w:hAnsi="Arial" w:cs="Arial"/>
                <w:lang w:val="pt-BR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</w:rPr>
              <w:t>Duração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</w:rPr>
              <w:t xml:space="preserve"> de 1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</w:rPr>
              <w:t>dia</w:t>
            </w:r>
            <w:proofErr w:type="spellEnd"/>
          </w:p>
        </w:tc>
        <w:tc>
          <w:tcPr>
            <w:tcW w:w="2835" w:type="dxa"/>
          </w:tcPr>
          <w:p w14:paraId="7F720945" w14:textId="77777777" w:rsidR="000D5D87" w:rsidRDefault="00E9736E">
            <w:pPr>
              <w:pStyle w:val="Compact"/>
              <w:rPr>
                <w:rFonts w:ascii="Arial" w:hAnsi="Arial" w:cs="Arial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22"/>
              </w:rPr>
              <w:t>27/11/2025</w:t>
            </w:r>
          </w:p>
        </w:tc>
        <w:tc>
          <w:tcPr>
            <w:tcW w:w="2936" w:type="dxa"/>
          </w:tcPr>
          <w:p w14:paraId="54DA9F6A" w14:textId="77777777" w:rsidR="000D5D87" w:rsidRDefault="00E9736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Arial" w:eastAsia="Arial" w:hAnsi="Arial" w:cs="Arial"/>
                <w:color w:val="000000"/>
                <w:sz w:val="24"/>
              </w:rPr>
              <w:t>27/11/2025</w:t>
            </w:r>
          </w:p>
        </w:tc>
      </w:tr>
      <w:tr w:rsidR="000D5D87" w14:paraId="39CB2461" w14:textId="77777777">
        <w:trPr>
          <w:trHeight w:val="518"/>
        </w:trPr>
        <w:tc>
          <w:tcPr>
            <w:tcW w:w="2263" w:type="dxa"/>
          </w:tcPr>
          <w:p w14:paraId="62E36F54" w14:textId="77777777" w:rsidR="000D5D87" w:rsidRDefault="00E9736E">
            <w:pPr>
              <w:pStyle w:val="Compact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executar teste</w:t>
            </w:r>
          </w:p>
        </w:tc>
        <w:tc>
          <w:tcPr>
            <w:tcW w:w="2029" w:type="dxa"/>
          </w:tcPr>
          <w:p w14:paraId="4A32C35B" w14:textId="77777777" w:rsidR="000D5D87" w:rsidRDefault="00E9736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Arial" w:eastAsia="Arial" w:hAnsi="Arial" w:cs="Arial"/>
                <w:color w:val="000000"/>
                <w:sz w:val="24"/>
              </w:rPr>
              <w:t>Duração de 4 dias</w:t>
            </w:r>
          </w:p>
        </w:tc>
        <w:tc>
          <w:tcPr>
            <w:tcW w:w="2835" w:type="dxa"/>
          </w:tcPr>
          <w:p w14:paraId="187D4BBC" w14:textId="77777777" w:rsidR="000D5D87" w:rsidRDefault="00E9736E">
            <w:pPr>
              <w:pStyle w:val="Compact"/>
              <w:rPr>
                <w:rFonts w:ascii="Arial" w:hAnsi="Arial" w:cs="Arial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22"/>
              </w:rPr>
              <w:t>28/11/2025</w:t>
            </w:r>
          </w:p>
        </w:tc>
        <w:tc>
          <w:tcPr>
            <w:tcW w:w="293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CF1E53" w14:textId="77777777" w:rsidR="000D5D87" w:rsidRDefault="00E9736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sz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</w:rPr>
              <w:t>02/12/2025</w:t>
            </w:r>
          </w:p>
        </w:tc>
      </w:tr>
      <w:tr w:rsidR="000D5D87" w14:paraId="5C6F68A7" w14:textId="77777777">
        <w:tc>
          <w:tcPr>
            <w:tcW w:w="2263" w:type="dxa"/>
          </w:tcPr>
          <w:p w14:paraId="413F68FE" w14:textId="77777777" w:rsidR="000D5D87" w:rsidRDefault="00E9736E">
            <w:pPr>
              <w:pStyle w:val="Compact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avaliar teste</w:t>
            </w:r>
          </w:p>
        </w:tc>
        <w:tc>
          <w:tcPr>
            <w:tcW w:w="2029" w:type="dxa"/>
          </w:tcPr>
          <w:p w14:paraId="38ABA440" w14:textId="77777777" w:rsidR="000D5D87" w:rsidRDefault="00E9736E">
            <w:pPr>
              <w:pStyle w:val="Compact"/>
              <w:rPr>
                <w:rFonts w:ascii="Arial" w:hAnsi="Arial" w:cs="Arial"/>
                <w:lang w:val="pt-BR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</w:rPr>
              <w:t>Duração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</w:rPr>
              <w:t xml:space="preserve"> de 3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</w:rPr>
              <w:t>dia</w:t>
            </w:r>
            <w:proofErr w:type="spellEnd"/>
            <w:r>
              <w:rPr>
                <w:rFonts w:ascii="Arial" w:hAnsi="Arial" w:cs="Arial"/>
                <w:lang w:val="pt-BR"/>
              </w:rPr>
              <w:t>s</w:t>
            </w:r>
          </w:p>
        </w:tc>
        <w:tc>
          <w:tcPr>
            <w:tcW w:w="2835" w:type="dxa"/>
          </w:tcPr>
          <w:p w14:paraId="2BC90C22" w14:textId="77777777" w:rsidR="000D5D87" w:rsidRDefault="00E9736E">
            <w:pPr>
              <w:pStyle w:val="Compact"/>
              <w:rPr>
                <w:rFonts w:ascii="Arial" w:hAnsi="Arial" w:cs="Arial"/>
                <w:lang w:val="pt-BR"/>
              </w:rPr>
            </w:pPr>
            <w:r>
              <w:rPr>
                <w:rFonts w:ascii="Arial" w:eastAsia="Arial" w:hAnsi="Arial" w:cs="Arial"/>
                <w:color w:val="000000"/>
                <w:sz w:val="22"/>
              </w:rPr>
              <w:t>03/12/2025</w:t>
            </w:r>
          </w:p>
        </w:tc>
        <w:tc>
          <w:tcPr>
            <w:tcW w:w="2936" w:type="dxa"/>
          </w:tcPr>
          <w:p w14:paraId="5AE348DF" w14:textId="77777777" w:rsidR="000D5D87" w:rsidRDefault="00E9736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Arial" w:eastAsia="Arial" w:hAnsi="Arial" w:cs="Arial"/>
                <w:color w:val="000000"/>
                <w:sz w:val="24"/>
              </w:rPr>
              <w:t>06/12/2025</w:t>
            </w:r>
          </w:p>
        </w:tc>
      </w:tr>
    </w:tbl>
    <w:p w14:paraId="390EC01C" w14:textId="77777777" w:rsidR="000D5D87" w:rsidRDefault="000D5D87">
      <w:pPr>
        <w:rPr>
          <w:rFonts w:ascii="Arial" w:hAnsi="Arial" w:cs="Arial"/>
          <w:sz w:val="24"/>
          <w:szCs w:val="24"/>
        </w:rPr>
      </w:pPr>
    </w:p>
    <w:p w14:paraId="05ECCC2A" w14:textId="77777777" w:rsidR="000D5D87" w:rsidRDefault="000D5D87">
      <w:pPr>
        <w:rPr>
          <w:rFonts w:ascii="Arial" w:hAnsi="Arial" w:cs="Arial"/>
          <w:b/>
          <w:bCs/>
          <w:sz w:val="24"/>
          <w:szCs w:val="24"/>
        </w:rPr>
      </w:pPr>
    </w:p>
    <w:sectPr w:rsidR="000D5D87">
      <w:headerReference w:type="default" r:id="rId44"/>
      <w:pgSz w:w="12240" w:h="15840"/>
      <w:pgMar w:top="1134" w:right="1134" w:bottom="306" w:left="1134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7BD08" w14:textId="77777777" w:rsidR="00BB4BBC" w:rsidRDefault="00BB4BBC">
      <w:pPr>
        <w:spacing w:after="0" w:line="240" w:lineRule="auto"/>
      </w:pPr>
      <w:r>
        <w:separator/>
      </w:r>
    </w:p>
  </w:endnote>
  <w:endnote w:type="continuationSeparator" w:id="0">
    <w:p w14:paraId="027713F2" w14:textId="77777777" w:rsidR="00BB4BBC" w:rsidRDefault="00BB4B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default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1E8A2" w14:textId="77777777" w:rsidR="00BB4BBC" w:rsidRDefault="00BB4BBC">
      <w:pPr>
        <w:spacing w:after="0" w:line="240" w:lineRule="auto"/>
      </w:pPr>
      <w:r>
        <w:separator/>
      </w:r>
    </w:p>
  </w:footnote>
  <w:footnote w:type="continuationSeparator" w:id="0">
    <w:p w14:paraId="11CA827D" w14:textId="77777777" w:rsidR="00BB4BBC" w:rsidRDefault="00BB4B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CF8D8" w14:textId="77777777" w:rsidR="00D512A8" w:rsidRDefault="00D512A8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101E135" wp14:editId="00297C8F">
              <wp:simplePos x="0" y="0"/>
              <wp:positionH relativeFrom="margin">
                <wp:posOffset>50800</wp:posOffset>
              </wp:positionH>
              <wp:positionV relativeFrom="paragraph">
                <wp:posOffset>-264160</wp:posOffset>
              </wp:positionV>
              <wp:extent cx="532130" cy="289560"/>
              <wp:effectExtent l="0" t="0" r="1270" b="0"/>
              <wp:wrapNone/>
              <wp:docPr id="1" name="Freeform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532130" cy="2895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25787" h="1975339" extrusionOk="0">
                            <a:moveTo>
                              <a:pt x="0" y="0"/>
                            </a:moveTo>
                            <a:lnTo>
                              <a:pt x="3625787" y="0"/>
                            </a:lnTo>
                            <a:lnTo>
                              <a:pt x="3625787" y="1975339"/>
                            </a:lnTo>
                            <a:lnTo>
                              <a:pt x="0" y="1975339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>
                        <a:blip r:embed="rId1"/>
                        <a:stretch/>
                      </a:blipFill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441BEC6" id="Freeform 10" o:spid="_x0000_s1026" style="position:absolute;margin-left:4pt;margin-top:-20.8pt;width:41.9pt;height:22.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3625787,19753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" path="m,l3625787,r,1975339l,1975339,,xe" stroked="f">
              <v:fill r:id="rId2" o:title="" recolor="t" rotate="t" type="frame"/>
              <v:path arrowok="t" o:extrusionok="f"/>
              <w10:wrap anchorx="margin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0287" behindDoc="0" locked="0" layoutInCell="1" allowOverlap="1" wp14:anchorId="529C264E" wp14:editId="4B766C8E">
              <wp:simplePos x="0" y="0"/>
              <wp:positionH relativeFrom="margin">
                <wp:align>left</wp:align>
              </wp:positionH>
              <wp:positionV relativeFrom="paragraph">
                <wp:posOffset>-294640</wp:posOffset>
              </wp:positionV>
              <wp:extent cx="695960" cy="345440"/>
              <wp:effectExtent l="0" t="0" r="8890" b="0"/>
              <wp:wrapNone/>
              <wp:docPr id="2" name="Retâ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95960" cy="34544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095F96AE" id="Retângulo 3" o:spid="_x0000_s1026" style="position:absolute;margin-left:0;margin-top:-23.2pt;width:54.8pt;height:27.2pt;z-index:251660287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" fillcolor="white [3212]" stroked="f">
              <w10:wrap anchorx="margin"/>
            </v:rect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92F733B" wp14:editId="4C646AA3">
              <wp:simplePos x="0" y="0"/>
              <wp:positionH relativeFrom="column">
                <wp:posOffset>-845820</wp:posOffset>
              </wp:positionH>
              <wp:positionV relativeFrom="paragraph">
                <wp:posOffset>-524510</wp:posOffset>
              </wp:positionV>
              <wp:extent cx="7933690" cy="699770"/>
              <wp:effectExtent l="57150" t="19050" r="48260" b="81280"/>
              <wp:wrapNone/>
              <wp:docPr id="3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7933690" cy="699769"/>
                      </a:xfrm>
                      <a:prstGeom prst="rect">
                        <a:avLst/>
                      </a:prstGeom>
                      <a:solidFill>
                        <a:srgbClr val="B20000"/>
                      </a:solidFill>
                      <a:ln>
                        <a:noFill/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D2241E" w14:textId="77777777" w:rsidR="00D512A8" w:rsidRDefault="00D512A8">
                          <w:pPr>
                            <w:jc w:val="center"/>
                            <w:rPr>
                              <w:lang w:val="en-US"/>
                            </w:rPr>
                          </w:pPr>
                        </w:p>
                        <w:p w14:paraId="7AC0689D" w14:textId="77777777" w:rsidR="00D512A8" w:rsidRDefault="00D512A8">
                          <w:pPr>
                            <w:jc w:val="center"/>
                          </w:pPr>
                          <w:r>
                            <w:rPr>
                              <w:lang w:val="en-US"/>
                            </w:rPr>
                            <w:t xml:space="preserve">                                     WORKSHOP DE APRESENTAÇÃO DOS PROJETOS INTERDISCIPLINARES DO </w:t>
                          </w:r>
                          <w:r>
                            <w:rPr>
                              <w:b/>
                              <w:bCs/>
                              <w:lang w:val="en-US"/>
                            </w:rPr>
                            <w:t>CST EM DSM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92F733B" id="Retângulo 2" o:spid="_x0000_s1034" style="position:absolute;margin-left:-66.6pt;margin-top:-41.3pt;width:624.7pt;height:55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" fillcolor="#b20000" stroked="f">
              <v:shadow on="t" color="black" opacity="22937f" origin=",.5" offset="0,.63889mm"/>
              <v:textbox>
                <w:txbxContent>
                  <w:p w14:paraId="4AD2241E" w14:textId="77777777" w:rsidR="000D5D87" w:rsidRDefault="000D5D87">
                    <w:pPr>
                      <w:jc w:val="center"/>
                      <w:rPr>
                        <w:lang w:val="en-US"/>
                      </w:rPr>
                    </w:pPr>
                  </w:p>
                  <w:p w14:paraId="7AC0689D" w14:textId="77777777" w:rsidR="000D5D87" w:rsidRDefault="00E9736E">
                    <w:pPr>
                      <w:jc w:val="center"/>
                    </w:pPr>
                    <w:r>
                      <w:rPr>
                        <w:lang w:val="en-US"/>
                      </w:rPr>
                      <w:t xml:space="preserve">                                     WORKSHOP DE APRESENTAÇÃO DOS PROJETOS INTERDISCIPLINARES DO </w:t>
                    </w:r>
                    <w:r>
                      <w:rPr>
                        <w:b/>
                        <w:bCs/>
                        <w:lang w:val="en-US"/>
                      </w:rPr>
                      <w:t>CST EM DSM</w:t>
                    </w:r>
                  </w:p>
                </w:txbxContent>
              </v:textbox>
            </v:rect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nfUFiJMu+d6Q5" int2:id="laQDMKaz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multilevel"/>
    <w:tmpl w:val="4FE0993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FFFFFF7D"/>
    <w:multiLevelType w:val="multilevel"/>
    <w:tmpl w:val="6FE8855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2" w15:restartNumberingAfterBreak="0">
    <w:nsid w:val="FFFFFF7E"/>
    <w:multiLevelType w:val="multilevel"/>
    <w:tmpl w:val="37D0B64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3" w15:restartNumberingAfterBreak="0">
    <w:nsid w:val="FFFFFF7F"/>
    <w:multiLevelType w:val="multilevel"/>
    <w:tmpl w:val="2FE48890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4" w15:restartNumberingAfterBreak="0">
    <w:nsid w:val="FFFFFF81"/>
    <w:multiLevelType w:val="multilevel"/>
    <w:tmpl w:val="A7247AD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5" w15:restartNumberingAfterBreak="0">
    <w:nsid w:val="FFFFFF82"/>
    <w:multiLevelType w:val="multilevel"/>
    <w:tmpl w:val="7BE8EDB8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6" w15:restartNumberingAfterBreak="0">
    <w:nsid w:val="FFFFFF83"/>
    <w:multiLevelType w:val="multilevel"/>
    <w:tmpl w:val="C60EBB46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7" w15:restartNumberingAfterBreak="0">
    <w:nsid w:val="FFFFFF88"/>
    <w:multiLevelType w:val="multilevel"/>
    <w:tmpl w:val="026C6766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8" w15:restartNumberingAfterBreak="0">
    <w:nsid w:val="FFFFFF89"/>
    <w:multiLevelType w:val="multilevel"/>
    <w:tmpl w:val="B596AE86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9" w15:restartNumberingAfterBreak="0">
    <w:nsid w:val="084B8031"/>
    <w:multiLevelType w:val="multilevel"/>
    <w:tmpl w:val="B67E9B8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174B977C"/>
    <w:multiLevelType w:val="multilevel"/>
    <w:tmpl w:val="693ED5F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574708D6"/>
    <w:multiLevelType w:val="multilevel"/>
    <w:tmpl w:val="27706C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77798A"/>
    <w:multiLevelType w:val="multilevel"/>
    <w:tmpl w:val="D49E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953454"/>
    <w:multiLevelType w:val="multilevel"/>
    <w:tmpl w:val="537E80C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7AD3A7D3"/>
    <w:multiLevelType w:val="multilevel"/>
    <w:tmpl w:val="C64A907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7DD532DC"/>
    <w:multiLevelType w:val="multilevel"/>
    <w:tmpl w:val="85709E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0227750">
    <w:abstractNumId w:val="8"/>
  </w:num>
  <w:num w:numId="2" w16cid:durableId="1965228856">
    <w:abstractNumId w:val="6"/>
  </w:num>
  <w:num w:numId="3" w16cid:durableId="2016423047">
    <w:abstractNumId w:val="5"/>
  </w:num>
  <w:num w:numId="4" w16cid:durableId="413749403">
    <w:abstractNumId w:val="4"/>
  </w:num>
  <w:num w:numId="5" w16cid:durableId="704015322">
    <w:abstractNumId w:val="7"/>
  </w:num>
  <w:num w:numId="6" w16cid:durableId="339503968">
    <w:abstractNumId w:val="3"/>
  </w:num>
  <w:num w:numId="7" w16cid:durableId="157115756">
    <w:abstractNumId w:val="2"/>
  </w:num>
  <w:num w:numId="8" w16cid:durableId="952135181">
    <w:abstractNumId w:val="1"/>
  </w:num>
  <w:num w:numId="9" w16cid:durableId="510678896">
    <w:abstractNumId w:val="0"/>
  </w:num>
  <w:num w:numId="10" w16cid:durableId="220675497">
    <w:abstractNumId w:val="15"/>
  </w:num>
  <w:num w:numId="11" w16cid:durableId="1608582131">
    <w:abstractNumId w:val="11"/>
  </w:num>
  <w:num w:numId="12" w16cid:durableId="1621185664">
    <w:abstractNumId w:val="10"/>
  </w:num>
  <w:num w:numId="13" w16cid:durableId="20594519">
    <w:abstractNumId w:val="14"/>
  </w:num>
  <w:num w:numId="14" w16cid:durableId="469177906">
    <w:abstractNumId w:val="13"/>
  </w:num>
  <w:num w:numId="15" w16cid:durableId="1284799995">
    <w:abstractNumId w:val="9"/>
  </w:num>
  <w:num w:numId="16" w16cid:durableId="2975397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9B7"/>
    <w:rsid w:val="000775A6"/>
    <w:rsid w:val="000A4A68"/>
    <w:rsid w:val="000C28C8"/>
    <w:rsid w:val="000D5D87"/>
    <w:rsid w:val="00152FBD"/>
    <w:rsid w:val="00154AF8"/>
    <w:rsid w:val="001657B4"/>
    <w:rsid w:val="001E33E4"/>
    <w:rsid w:val="002079B7"/>
    <w:rsid w:val="00225363"/>
    <w:rsid w:val="002A5604"/>
    <w:rsid w:val="00380BF0"/>
    <w:rsid w:val="004445ED"/>
    <w:rsid w:val="0049069E"/>
    <w:rsid w:val="00495099"/>
    <w:rsid w:val="004C01AC"/>
    <w:rsid w:val="004C7123"/>
    <w:rsid w:val="004E3CA0"/>
    <w:rsid w:val="004F1904"/>
    <w:rsid w:val="00561397"/>
    <w:rsid w:val="005864E3"/>
    <w:rsid w:val="0060603E"/>
    <w:rsid w:val="00650C69"/>
    <w:rsid w:val="0066663E"/>
    <w:rsid w:val="006B5B1F"/>
    <w:rsid w:val="006D4D28"/>
    <w:rsid w:val="00757A72"/>
    <w:rsid w:val="007661B2"/>
    <w:rsid w:val="007827CF"/>
    <w:rsid w:val="007D3261"/>
    <w:rsid w:val="008665AA"/>
    <w:rsid w:val="008C76A7"/>
    <w:rsid w:val="008D0204"/>
    <w:rsid w:val="008D45F1"/>
    <w:rsid w:val="009115CF"/>
    <w:rsid w:val="009C71CF"/>
    <w:rsid w:val="00A826ED"/>
    <w:rsid w:val="00AB33A6"/>
    <w:rsid w:val="00AC23C7"/>
    <w:rsid w:val="00B321BE"/>
    <w:rsid w:val="00B406A4"/>
    <w:rsid w:val="00B65603"/>
    <w:rsid w:val="00B71D49"/>
    <w:rsid w:val="00BB4BBC"/>
    <w:rsid w:val="00BE5D52"/>
    <w:rsid w:val="00C22C3F"/>
    <w:rsid w:val="00C349F7"/>
    <w:rsid w:val="00C36222"/>
    <w:rsid w:val="00C81E7B"/>
    <w:rsid w:val="00C83B83"/>
    <w:rsid w:val="00CA4C5E"/>
    <w:rsid w:val="00CB6002"/>
    <w:rsid w:val="00CB64F6"/>
    <w:rsid w:val="00D177DA"/>
    <w:rsid w:val="00D512A8"/>
    <w:rsid w:val="00D963D4"/>
    <w:rsid w:val="00DA360B"/>
    <w:rsid w:val="00DC4204"/>
    <w:rsid w:val="00E5571F"/>
    <w:rsid w:val="00E6387A"/>
    <w:rsid w:val="00E9736E"/>
    <w:rsid w:val="00EF6DC9"/>
    <w:rsid w:val="00F10057"/>
    <w:rsid w:val="00F45BF6"/>
    <w:rsid w:val="00F905B9"/>
    <w:rsid w:val="00FA098D"/>
    <w:rsid w:val="00FA701A"/>
    <w:rsid w:val="00FC03B6"/>
    <w:rsid w:val="00FF0C58"/>
    <w:rsid w:val="0105AEC3"/>
    <w:rsid w:val="0391E31E"/>
    <w:rsid w:val="08A77A5E"/>
    <w:rsid w:val="110E8B2A"/>
    <w:rsid w:val="144EDBE8"/>
    <w:rsid w:val="16709311"/>
    <w:rsid w:val="195B7F2D"/>
    <w:rsid w:val="1AF0216D"/>
    <w:rsid w:val="1B372933"/>
    <w:rsid w:val="1B87D052"/>
    <w:rsid w:val="1BC73B1A"/>
    <w:rsid w:val="1E437A6E"/>
    <w:rsid w:val="241E5845"/>
    <w:rsid w:val="25709592"/>
    <w:rsid w:val="26A0ECDB"/>
    <w:rsid w:val="270D2E8A"/>
    <w:rsid w:val="274352E3"/>
    <w:rsid w:val="27920B8A"/>
    <w:rsid w:val="2C0EE84C"/>
    <w:rsid w:val="2F7AFF7B"/>
    <w:rsid w:val="32B1989A"/>
    <w:rsid w:val="32DC695F"/>
    <w:rsid w:val="33083385"/>
    <w:rsid w:val="34C24DCF"/>
    <w:rsid w:val="35A2A8C8"/>
    <w:rsid w:val="369D7B8F"/>
    <w:rsid w:val="389DE80F"/>
    <w:rsid w:val="39A5B7B6"/>
    <w:rsid w:val="39A7346D"/>
    <w:rsid w:val="3FB53477"/>
    <w:rsid w:val="3FE1172B"/>
    <w:rsid w:val="41743C77"/>
    <w:rsid w:val="45146472"/>
    <w:rsid w:val="48868603"/>
    <w:rsid w:val="4BCEDAD5"/>
    <w:rsid w:val="4E2F0506"/>
    <w:rsid w:val="5073AFF2"/>
    <w:rsid w:val="51C7B167"/>
    <w:rsid w:val="521FFEE6"/>
    <w:rsid w:val="56CFBA26"/>
    <w:rsid w:val="592ACA94"/>
    <w:rsid w:val="5BF63D73"/>
    <w:rsid w:val="62411354"/>
    <w:rsid w:val="636BBF07"/>
    <w:rsid w:val="637DF7E8"/>
    <w:rsid w:val="665C824D"/>
    <w:rsid w:val="680532BE"/>
    <w:rsid w:val="6A382FD8"/>
    <w:rsid w:val="6B212743"/>
    <w:rsid w:val="6C23494B"/>
    <w:rsid w:val="6D9D25A3"/>
    <w:rsid w:val="710A0DCB"/>
    <w:rsid w:val="739E46D2"/>
    <w:rsid w:val="74598C87"/>
    <w:rsid w:val="74BBFA01"/>
    <w:rsid w:val="77ED1130"/>
    <w:rsid w:val="7C2FAF3D"/>
    <w:rsid w:val="7DBED7EE"/>
    <w:rsid w:val="7F51D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3C594"/>
  <w15:docId w15:val="{994E68B8-CE02-4894-9F4E-1275583B1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BR" w:eastAsia="pt-BR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Fontepargpadro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Fontepargpadro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Fontepargpadro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Fontepargpadro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Fontepargpadro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Fontepargpadro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Fontepargpadro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Fontepargpadr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Fontepargpadr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Fontepargpadr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Fontepargpadro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Fontepargpadro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Fontepargpadro"/>
    <w:uiPriority w:val="30"/>
    <w:rPr>
      <w:i/>
      <w:iCs/>
      <w:color w:val="365F91" w:themeColor="accent1" w:themeShade="BF"/>
    </w:rPr>
  </w:style>
  <w:style w:type="character" w:customStyle="1" w:styleId="HeaderChar">
    <w:name w:val="Header Char"/>
    <w:basedOn w:val="Fontepargpadro"/>
    <w:uiPriority w:val="99"/>
  </w:style>
  <w:style w:type="character" w:customStyle="1" w:styleId="FooterChar">
    <w:name w:val="Footer Char"/>
    <w:basedOn w:val="Fontepargpadro"/>
    <w:uiPriority w:val="99"/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SemEspaamento">
    <w:name w:val="No Spacing"/>
    <w:link w:val="SemEspaamentoChar"/>
    <w:uiPriority w:val="1"/>
    <w:qFormat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sz w:val="36"/>
      <w:szCs w:val="28"/>
      <w:lang w:val="pt-BR"/>
    </w:rPr>
  </w:style>
  <w:style w:type="character" w:customStyle="1" w:styleId="Ttulo2Char">
    <w:name w:val="Título 2 Char"/>
    <w:basedOn w:val="Fontepargpadro"/>
    <w:link w:val="Ttulo2"/>
    <w:uiPriority w:val="9"/>
    <w:rPr>
      <w:rFonts w:asciiTheme="majorHAnsi" w:eastAsiaTheme="majorEastAsia" w:hAnsiTheme="majorHAnsi" w:cstheme="majorBidi"/>
      <w:b/>
      <w:bCs/>
      <w:sz w:val="26"/>
      <w:szCs w:val="26"/>
      <w:lang w:val="pt-BR"/>
    </w:rPr>
  </w:style>
  <w:style w:type="character" w:customStyle="1" w:styleId="Ttulo3Char">
    <w:name w:val="Título 3 Char"/>
    <w:basedOn w:val="Fontepargpadro"/>
    <w:link w:val="Ttulo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</w:style>
  <w:style w:type="paragraph" w:styleId="Corpodetexto2">
    <w:name w:val="Body Text 2"/>
    <w:basedOn w:val="Normal"/>
    <w:link w:val="Corpodetexto2Char"/>
    <w:uiPriority w:val="99"/>
    <w:unhideWhenUsed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</w:style>
  <w:style w:type="paragraph" w:styleId="Corpodetexto3">
    <w:name w:val="Body Text 3"/>
    <w:basedOn w:val="Normal"/>
    <w:link w:val="Corpodetexto3Char"/>
    <w:uiPriority w:val="99"/>
    <w:unhideWhenUsed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Pr>
      <w:sz w:val="16"/>
      <w:szCs w:val="16"/>
    </w:rPr>
  </w:style>
  <w:style w:type="paragraph" w:styleId="Lista">
    <w:name w:val="List"/>
    <w:basedOn w:val="Normal"/>
    <w:uiPriority w:val="99"/>
    <w:unhideWhenUsed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pPr>
      <w:outlineLvl w:val="9"/>
    </w:pPr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SombreamentoClaro">
    <w:name w:val="Light Shading"/>
    <w:basedOn w:val="Tabela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ombreamentoMdio1-nfase1">
    <w:name w:val="Medium Shading 1 Accent 1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ombreamentoMdio1-nfase2">
    <w:name w:val="Medium Shading 1 Accent 2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ombreamentoMdio1-nfase3">
    <w:name w:val="Medium Shading 1 Accent 3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ombreamentoMdio1-nfase4">
    <w:name w:val="Medium Shading 1 Accent 4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ombreamentoMdio1-nfase5">
    <w:name w:val="Medium Shading 1 Accent 5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ombreamentoMdio1-nfase6">
    <w:name w:val="Medium Shading 1 Accent 6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ombreamentoMdio2">
    <w:name w:val="Medium Shading 2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SombreamentoMdio2-nfase1">
    <w:name w:val="Medium Shading 2 Accent 1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SombreamentoMdio2-nfase2">
    <w:name w:val="Medium Shading 2 Accent 2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SombreamentoMdio2-nfase3">
    <w:name w:val="Medium Shading 2 Accent 3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SombreamentoMdio2-nfase4">
    <w:name w:val="Medium Shading 2 Accent 4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SombreamentoMdio2-nfase5">
    <w:name w:val="Medium Shading 2 Accent 5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SombreamentoMdio2-nfase6">
    <w:name w:val="Medium Shading 2 Accent 6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ListaMdia1">
    <w:name w:val="Medium List 1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000000" w:themeColor="tex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000000" w:themeColor="tex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000000" w:themeColor="tex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ListaMdia2-nfase1">
    <w:name w:val="Medium List 2 Accent 1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F81BD" w:themeColor="accen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F81BD" w:themeColor="accen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ListaMdia2-nfase2">
    <w:name w:val="Medium List 2 Accent 2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C0504D" w:themeColor="accent2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C0504D" w:themeColor="accent2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ListaMdia2-nfase3">
    <w:name w:val="Medium List 2 Accent 3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9BBB59" w:themeColor="accent3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9BBB59" w:themeColor="accent3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ListaMdia2-nfase4">
    <w:name w:val="Medium List 2 Accent 4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8064A2" w:themeColor="accent4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8064A2" w:themeColor="accent4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ListaMdia2-nfase5">
    <w:name w:val="Medium List 2 Accent 5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BACC6" w:themeColor="accent5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BACC6" w:themeColor="accent5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ListaMdia2-nfase6">
    <w:name w:val="Medium List 2 Accent 6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F79646" w:themeColor="accent6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F79646" w:themeColor="accent6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GradeMdia1">
    <w:name w:val="Medium Grid 1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Corpodetexto"/>
    <w:next w:val="Corpodetexto"/>
    <w:qFormat/>
    <w:pPr>
      <w:spacing w:before="180" w:after="180" w:line="240" w:lineRule="auto"/>
    </w:pPr>
    <w:rPr>
      <w:rFonts w:eastAsiaTheme="minorHAnsi"/>
      <w:sz w:val="24"/>
      <w:szCs w:val="24"/>
      <w:lang w:val="en-US"/>
    </w:rPr>
  </w:style>
  <w:style w:type="paragraph" w:customStyle="1" w:styleId="Compact">
    <w:name w:val="Compact"/>
    <w:basedOn w:val="Corpodetexto"/>
    <w:qFormat/>
    <w:pPr>
      <w:spacing w:before="36" w:after="36" w:line="240" w:lineRule="auto"/>
    </w:pPr>
    <w:rPr>
      <w:rFonts w:eastAsiaTheme="minorHAnsi"/>
      <w:sz w:val="24"/>
      <w:szCs w:val="24"/>
      <w:lang w:val="en-US"/>
    </w:rPr>
  </w:style>
  <w:style w:type="table" w:customStyle="1" w:styleId="Table">
    <w:name w:val="Table"/>
    <w:semiHidden/>
    <w:unhideWhenUsed/>
    <w:qFormat/>
    <w:pPr>
      <w:spacing w:line="240" w:lineRule="auto"/>
    </w:pPr>
    <w:rPr>
      <w:rFonts w:eastAsiaTheme="minorHAnsi"/>
      <w:sz w:val="24"/>
      <w:szCs w:val="24"/>
      <w:lang w:val="pt-BR" w:eastAsia="pt-BR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000000"/>
        </w:tcBorders>
        <w:vAlign w:val="bottom"/>
      </w:tcPr>
    </w:tblStylePr>
  </w:style>
  <w:style w:type="character" w:customStyle="1" w:styleId="SemEspaamentoChar">
    <w:name w:val="Sem Espaçamento Char"/>
    <w:basedOn w:val="Fontepargpadro"/>
    <w:link w:val="SemEspaamento"/>
    <w:uiPriority w:val="1"/>
  </w:style>
  <w:style w:type="character" w:customStyle="1" w:styleId="MenoPendente1">
    <w:name w:val="Menção Pendente1"/>
    <w:basedOn w:val="Fontepargpadro"/>
    <w:uiPriority w:val="99"/>
    <w:semiHidden/>
    <w:unhideWhenUsed/>
    <w:rsid w:val="0022536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B33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jpg"/><Relationship Id="rId42" Type="http://schemas.openxmlformats.org/officeDocument/2006/relationships/image" Target="media/image31.jpg"/><Relationship Id="rId47" Type="http://schemas.microsoft.com/office/2020/10/relationships/intelligence" Target="intelligence2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image" Target="media/image5.jpg"/><Relationship Id="rId29" Type="http://schemas.openxmlformats.org/officeDocument/2006/relationships/image" Target="media/image18.jp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32" Type="http://schemas.openxmlformats.org/officeDocument/2006/relationships/image" Target="media/image21.jpg"/><Relationship Id="rId37" Type="http://schemas.openxmlformats.org/officeDocument/2006/relationships/image" Target="media/image26.png"/><Relationship Id="rId40" Type="http://schemas.openxmlformats.org/officeDocument/2006/relationships/image" Target="media/image29.jpeg"/><Relationship Id="rId45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4.jpg"/><Relationship Id="rId23" Type="http://schemas.openxmlformats.org/officeDocument/2006/relationships/image" Target="media/image12.png"/><Relationship Id="rId28" Type="http://schemas.openxmlformats.org/officeDocument/2006/relationships/image" Target="media/image17.jpg"/><Relationship Id="rId36" Type="http://schemas.openxmlformats.org/officeDocument/2006/relationships/image" Target="media/image25.jpg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image" Target="media/image20.jpg"/><Relationship Id="rId44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jpg"/><Relationship Id="rId22" Type="http://schemas.openxmlformats.org/officeDocument/2006/relationships/image" Target="media/image11.png"/><Relationship Id="rId27" Type="http://schemas.openxmlformats.org/officeDocument/2006/relationships/image" Target="media/image16.jpg"/><Relationship Id="rId30" Type="http://schemas.openxmlformats.org/officeDocument/2006/relationships/image" Target="media/image19.jpg"/><Relationship Id="rId35" Type="http://schemas.openxmlformats.org/officeDocument/2006/relationships/image" Target="media/image24.jpg"/><Relationship Id="rId43" Type="http://schemas.openxmlformats.org/officeDocument/2006/relationships/image" Target="media/image32.jpg"/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6.jp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theme" Target="theme/theme1.xml"/><Relationship Id="rId20" Type="http://schemas.openxmlformats.org/officeDocument/2006/relationships/image" Target="media/image9.png"/><Relationship Id="rId41" Type="http://schemas.openxmlformats.org/officeDocument/2006/relationships/image" Target="media/image30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4.png"/><Relationship Id="rId1" Type="http://schemas.openxmlformats.org/officeDocument/2006/relationships/image" Target="media/image3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msi\Downloads\Modelo%20Fatec%20Oficial%20-%20Plano%20e%20Execu&#231;&#227;o%20de%20Teste%20Formatado%20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2025-10-29T00:00:00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DAFC16CDD7E634A9CD8FB01E8FC84B8" ma:contentTypeVersion="3" ma:contentTypeDescription="Crie um novo documento." ma:contentTypeScope="" ma:versionID="9e4e869ab500203651988158284f7458">
  <xsd:schema xmlns:xsd="http://www.w3.org/2001/XMLSchema" xmlns:xs="http://www.w3.org/2001/XMLSchema" xmlns:p="http://schemas.microsoft.com/office/2006/metadata/properties" xmlns:ns2="dc204d2a-6f91-4a78-9055-39c57f8bba89" targetNamespace="http://schemas.microsoft.com/office/2006/metadata/properties" ma:root="true" ma:fieldsID="958b0f245f28b7eb842c02bbcba5a9d2" ns2:_="">
    <xsd:import namespace="dc204d2a-6f91-4a78-9055-39c57f8bba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204d2a-6f91-4a78-9055-39c57f8bba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52C77C4-3423-4E85-A67F-00BBCE159F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2F6D92-002D-4FF4-93E9-C4A92CD1F27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4269CCA-852A-4862-92D6-7BE5370B40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204d2a-6f91-4a78-9055-39c57f8bba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46CCDD6-FB8B-409D-A3A5-8FAFFDCC385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Fatec Oficial - Plano e Execução de Teste Formatado 3</Template>
  <TotalTime>1</TotalTime>
  <Pages>28</Pages>
  <Words>2775</Words>
  <Characters>14990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PLANO DE TESTE</vt:lpstr>
    </vt:vector>
  </TitlesOfParts>
  <Manager/>
  <Company>Nome do Grupo</Company>
  <LinksUpToDate>false</LinksUpToDate>
  <CharactersWithSpaces>17730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TESTE</dc:title>
  <dc:subject/>
  <dc:creator>Samara Stéfani</dc:creator>
  <cp:keywords/>
  <dc:description>generated by python-docx</dc:description>
  <cp:lastModifiedBy>SAMARA STEFANI DA SILVA</cp:lastModifiedBy>
  <cp:revision>2</cp:revision>
  <dcterms:created xsi:type="dcterms:W3CDTF">2025-12-03T21:55:00Z</dcterms:created>
  <dcterms:modified xsi:type="dcterms:W3CDTF">2025-12-03T21:55:00Z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0x010100ADAFC16CDD7E634A9CD8FB01E8FC84B8</vt:lpwstr>
  </property>
</Properties>
</file>